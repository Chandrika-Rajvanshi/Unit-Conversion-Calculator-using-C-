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6DEB" w14:textId="77777777" w:rsidR="00371241" w:rsidRDefault="00371241" w:rsidP="00D221C3">
      <w:pPr>
        <w:jc w:val="center"/>
        <w:rPr>
          <w:b/>
          <w:bCs/>
          <w:sz w:val="40"/>
          <w:szCs w:val="40"/>
        </w:rPr>
      </w:pPr>
    </w:p>
    <w:p w14:paraId="37659C93" w14:textId="77777777" w:rsidR="00371241" w:rsidRPr="00050D74" w:rsidRDefault="00050D74" w:rsidP="00D221C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MENU-DRIVEN </w:t>
      </w:r>
      <w:r w:rsidRPr="00050D74">
        <w:rPr>
          <w:b/>
          <w:bCs/>
          <w:sz w:val="40"/>
          <w:szCs w:val="40"/>
        </w:rPr>
        <w:t>UNIT CONVERSION CALCULATOR</w:t>
      </w:r>
    </w:p>
    <w:p w14:paraId="503482D3" w14:textId="77777777" w:rsidR="00371241" w:rsidRDefault="00371241" w:rsidP="00D221C3">
      <w:pPr>
        <w:jc w:val="center"/>
        <w:rPr>
          <w:b/>
          <w:bCs/>
          <w:sz w:val="40"/>
          <w:szCs w:val="40"/>
        </w:rPr>
      </w:pPr>
    </w:p>
    <w:p w14:paraId="098BC72D" w14:textId="77777777" w:rsidR="00D221C3" w:rsidRDefault="0097613F" w:rsidP="00D221C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Min</w:t>
      </w:r>
      <w:r w:rsidR="00534037">
        <w:rPr>
          <w:b/>
          <w:bCs/>
          <w:sz w:val="40"/>
          <w:szCs w:val="40"/>
        </w:rPr>
        <w:t>i</w:t>
      </w:r>
      <w:r>
        <w:rPr>
          <w:b/>
          <w:bCs/>
          <w:sz w:val="40"/>
          <w:szCs w:val="40"/>
        </w:rPr>
        <w:t xml:space="preserve"> Project</w:t>
      </w:r>
      <w:r w:rsidR="00534037">
        <w:rPr>
          <w:b/>
          <w:bCs/>
          <w:sz w:val="40"/>
          <w:szCs w:val="40"/>
        </w:rPr>
        <w:t xml:space="preserve"> (SDF-II)</w:t>
      </w:r>
    </w:p>
    <w:p w14:paraId="5264B9C0" w14:textId="77777777" w:rsidR="00D221C3" w:rsidRPr="00B22C0B" w:rsidRDefault="00D221C3" w:rsidP="00D221C3">
      <w:pPr>
        <w:jc w:val="center"/>
        <w:rPr>
          <w:b/>
          <w:bCs/>
          <w:sz w:val="40"/>
          <w:szCs w:val="40"/>
        </w:rPr>
      </w:pPr>
    </w:p>
    <w:p w14:paraId="7D36E1A0" w14:textId="77777777" w:rsidR="00D221C3" w:rsidRDefault="00D221C3" w:rsidP="00D221C3">
      <w:pPr>
        <w:jc w:val="center"/>
        <w:rPr>
          <w:sz w:val="28"/>
        </w:rPr>
      </w:pPr>
    </w:p>
    <w:p w14:paraId="3D7AA006" w14:textId="77777777" w:rsidR="00D221C3" w:rsidRDefault="001962FE" w:rsidP="0021029B">
      <w:pPr>
        <w:pStyle w:val="BodyText"/>
        <w:jc w:val="center"/>
      </w:pPr>
      <w:r>
        <w:t>Submitted b</w:t>
      </w:r>
      <w:r w:rsidR="00D221C3">
        <w:t>y:</w:t>
      </w:r>
    </w:p>
    <w:p w14:paraId="2459EB69" w14:textId="77777777" w:rsidR="0021029B" w:rsidRDefault="00050D74" w:rsidP="00050D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Abhay Arya (9920103097)</w:t>
      </w:r>
    </w:p>
    <w:p w14:paraId="28A8DDD5" w14:textId="77777777" w:rsidR="00050D74" w:rsidRDefault="00050D74" w:rsidP="00050D74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Chandrika Rajvanshi (9920103096)</w:t>
      </w:r>
    </w:p>
    <w:p w14:paraId="7153012D" w14:textId="77777777" w:rsidR="00050D74" w:rsidRDefault="00050D74" w:rsidP="00050D74">
      <w:pPr>
        <w:jc w:val="center"/>
        <w:rPr>
          <w:b/>
          <w:bCs/>
          <w:sz w:val="28"/>
        </w:rPr>
      </w:pPr>
      <w:proofErr w:type="spellStart"/>
      <w:r>
        <w:rPr>
          <w:b/>
          <w:bCs/>
          <w:sz w:val="28"/>
        </w:rPr>
        <w:t>Chaynika</w:t>
      </w:r>
      <w:proofErr w:type="spellEnd"/>
      <w:r>
        <w:rPr>
          <w:b/>
          <w:bCs/>
          <w:sz w:val="28"/>
        </w:rPr>
        <w:t xml:space="preserve"> Bisht (9920103091)</w:t>
      </w:r>
    </w:p>
    <w:p w14:paraId="18612285" w14:textId="77777777" w:rsidR="00D221C3" w:rsidRDefault="00D221C3" w:rsidP="00D221C3">
      <w:pPr>
        <w:jc w:val="center"/>
        <w:rPr>
          <w:b/>
          <w:bCs/>
          <w:sz w:val="28"/>
        </w:rPr>
      </w:pPr>
    </w:p>
    <w:p w14:paraId="617615DE" w14:textId="77777777" w:rsidR="00D221C3" w:rsidRDefault="00D221C3" w:rsidP="00D221C3">
      <w:pPr>
        <w:jc w:val="center"/>
        <w:rPr>
          <w:b/>
          <w:bCs/>
          <w:sz w:val="28"/>
        </w:rPr>
      </w:pPr>
    </w:p>
    <w:p w14:paraId="0A31BF6B" w14:textId="77777777" w:rsidR="00D221C3" w:rsidRDefault="00D221C3" w:rsidP="00D221C3">
      <w:pPr>
        <w:jc w:val="center"/>
        <w:rPr>
          <w:sz w:val="28"/>
        </w:rPr>
      </w:pPr>
    </w:p>
    <w:p w14:paraId="31891036" w14:textId="77777777" w:rsidR="00D221C3" w:rsidRDefault="005D683D" w:rsidP="00D221C3">
      <w:pPr>
        <w:jc w:val="center"/>
        <w:rPr>
          <w:sz w:val="28"/>
        </w:rPr>
      </w:pPr>
      <w:r>
        <w:rPr>
          <w:sz w:val="28"/>
        </w:rPr>
        <w:t>Submitted to</w:t>
      </w:r>
      <w:r w:rsidR="00D221C3">
        <w:rPr>
          <w:sz w:val="28"/>
        </w:rPr>
        <w:t>:</w:t>
      </w:r>
    </w:p>
    <w:p w14:paraId="723FC520" w14:textId="77777777" w:rsidR="000143BD" w:rsidRDefault="000143BD" w:rsidP="00D221C3">
      <w:pPr>
        <w:jc w:val="center"/>
        <w:rPr>
          <w:b/>
          <w:bCs/>
          <w:sz w:val="28"/>
        </w:rPr>
      </w:pPr>
    </w:p>
    <w:p w14:paraId="137A50D8" w14:textId="77777777" w:rsidR="000143BD" w:rsidRDefault="00050D74" w:rsidP="00D221C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Ms. Swati Gupta</w:t>
      </w:r>
    </w:p>
    <w:p w14:paraId="567C1774" w14:textId="77777777" w:rsidR="00050D74" w:rsidRDefault="00050D74" w:rsidP="00D221C3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 xml:space="preserve">Ms. Shilpa </w:t>
      </w:r>
      <w:proofErr w:type="spellStart"/>
      <w:r>
        <w:rPr>
          <w:b/>
          <w:bCs/>
          <w:sz w:val="28"/>
        </w:rPr>
        <w:t>Budhkar</w:t>
      </w:r>
      <w:proofErr w:type="spellEnd"/>
    </w:p>
    <w:p w14:paraId="719CA4B0" w14:textId="77777777" w:rsidR="000143BD" w:rsidRDefault="000143BD" w:rsidP="00D221C3">
      <w:pPr>
        <w:jc w:val="center"/>
        <w:rPr>
          <w:b/>
          <w:bCs/>
          <w:sz w:val="28"/>
        </w:rPr>
      </w:pPr>
    </w:p>
    <w:p w14:paraId="2166F531" w14:textId="77777777" w:rsidR="000143BD" w:rsidRDefault="000143BD" w:rsidP="00D221C3">
      <w:pPr>
        <w:jc w:val="center"/>
        <w:rPr>
          <w:b/>
          <w:bCs/>
          <w:sz w:val="28"/>
        </w:rPr>
      </w:pPr>
    </w:p>
    <w:p w14:paraId="05D91905" w14:textId="77777777" w:rsidR="000143BD" w:rsidRDefault="000143BD" w:rsidP="00D221C3">
      <w:pPr>
        <w:jc w:val="center"/>
        <w:rPr>
          <w:b/>
          <w:bCs/>
          <w:sz w:val="28"/>
        </w:rPr>
      </w:pPr>
    </w:p>
    <w:p w14:paraId="74A17B7A" w14:textId="77777777" w:rsidR="000143BD" w:rsidRDefault="000143BD" w:rsidP="00D221C3">
      <w:pPr>
        <w:jc w:val="center"/>
        <w:rPr>
          <w:b/>
          <w:bCs/>
          <w:sz w:val="28"/>
        </w:rPr>
      </w:pPr>
    </w:p>
    <w:p w14:paraId="720AED08" w14:textId="77777777" w:rsidR="000143BD" w:rsidRDefault="00BF3142" w:rsidP="00D221C3">
      <w:pPr>
        <w:jc w:val="center"/>
        <w:rPr>
          <w:b/>
          <w:bCs/>
          <w:sz w:val="28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0612F0AE" wp14:editId="1FA7F1D2">
            <wp:simplePos x="0" y="0"/>
            <wp:positionH relativeFrom="column">
              <wp:posOffset>2146300</wp:posOffset>
            </wp:positionH>
            <wp:positionV relativeFrom="paragraph">
              <wp:posOffset>160655</wp:posOffset>
            </wp:positionV>
            <wp:extent cx="981075" cy="1143635"/>
            <wp:effectExtent l="0" t="0" r="9525" b="0"/>
            <wp:wrapThrough wrapText="bothSides">
              <wp:wrapPolygon edited="0">
                <wp:start x="0" y="0"/>
                <wp:lineTo x="0" y="21228"/>
                <wp:lineTo x="21390" y="21228"/>
                <wp:lineTo x="21390" y="0"/>
                <wp:lineTo x="0" y="0"/>
              </wp:wrapPolygon>
            </wp:wrapThrough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43389" w14:textId="77777777" w:rsidR="000143BD" w:rsidRDefault="000143BD" w:rsidP="00D221C3">
      <w:pPr>
        <w:jc w:val="center"/>
        <w:rPr>
          <w:b/>
          <w:bCs/>
          <w:sz w:val="28"/>
        </w:rPr>
      </w:pPr>
    </w:p>
    <w:p w14:paraId="75A9CA56" w14:textId="77777777" w:rsidR="0022409C" w:rsidRPr="00371241" w:rsidRDefault="0022409C" w:rsidP="00D221C3">
      <w:pPr>
        <w:jc w:val="center"/>
        <w:rPr>
          <w:b/>
          <w:bCs/>
        </w:rPr>
      </w:pPr>
    </w:p>
    <w:p w14:paraId="0DC42E98" w14:textId="77777777" w:rsidR="0022409C" w:rsidRDefault="0022409C" w:rsidP="00D221C3">
      <w:pPr>
        <w:jc w:val="center"/>
        <w:rPr>
          <w:b/>
          <w:bCs/>
        </w:rPr>
      </w:pPr>
    </w:p>
    <w:p w14:paraId="3A3C3FAE" w14:textId="77777777" w:rsidR="0022409C" w:rsidRDefault="0022409C" w:rsidP="00D221C3">
      <w:pPr>
        <w:jc w:val="center"/>
        <w:rPr>
          <w:b/>
          <w:bCs/>
        </w:rPr>
      </w:pPr>
    </w:p>
    <w:p w14:paraId="3463D479" w14:textId="77777777" w:rsidR="0022409C" w:rsidRDefault="0022409C" w:rsidP="00D221C3">
      <w:pPr>
        <w:jc w:val="center"/>
        <w:rPr>
          <w:b/>
          <w:bCs/>
        </w:rPr>
      </w:pPr>
    </w:p>
    <w:p w14:paraId="74DAECC3" w14:textId="77777777" w:rsidR="0022409C" w:rsidRDefault="0022409C" w:rsidP="00D221C3">
      <w:pPr>
        <w:jc w:val="center"/>
        <w:rPr>
          <w:b/>
          <w:bCs/>
        </w:rPr>
      </w:pPr>
    </w:p>
    <w:p w14:paraId="0DB9E7A2" w14:textId="77777777" w:rsidR="0022409C" w:rsidRDefault="0022409C" w:rsidP="00D221C3">
      <w:pPr>
        <w:jc w:val="center"/>
        <w:rPr>
          <w:b/>
          <w:bCs/>
        </w:rPr>
      </w:pPr>
    </w:p>
    <w:p w14:paraId="2FF7EFD2" w14:textId="77777777" w:rsidR="000143BD" w:rsidRDefault="000143BD" w:rsidP="00D221C3">
      <w:pPr>
        <w:jc w:val="center"/>
        <w:rPr>
          <w:b/>
          <w:bCs/>
        </w:rPr>
      </w:pPr>
    </w:p>
    <w:p w14:paraId="55B80715" w14:textId="77777777" w:rsidR="00371241" w:rsidRDefault="00371241" w:rsidP="00D221C3">
      <w:pPr>
        <w:jc w:val="center"/>
        <w:rPr>
          <w:b/>
          <w:bCs/>
        </w:rPr>
      </w:pPr>
      <w:r w:rsidRPr="00371241">
        <w:rPr>
          <w:b/>
          <w:bCs/>
        </w:rPr>
        <w:t>Department of CSE/IT</w:t>
      </w:r>
    </w:p>
    <w:p w14:paraId="0FF48886" w14:textId="77777777" w:rsidR="00371241" w:rsidRDefault="00371241" w:rsidP="00371241">
      <w:pPr>
        <w:jc w:val="center"/>
        <w:rPr>
          <w:b/>
          <w:bCs/>
          <w:sz w:val="28"/>
        </w:rPr>
      </w:pPr>
      <w:r>
        <w:rPr>
          <w:b/>
          <w:bCs/>
        </w:rPr>
        <w:t>Jaypee Institute of Information Technology University, Noida</w:t>
      </w:r>
    </w:p>
    <w:p w14:paraId="332632A1" w14:textId="77777777" w:rsidR="00371241" w:rsidRDefault="00371241" w:rsidP="00371241">
      <w:pPr>
        <w:jc w:val="center"/>
        <w:rPr>
          <w:b/>
          <w:bCs/>
          <w:sz w:val="28"/>
        </w:rPr>
      </w:pPr>
    </w:p>
    <w:p w14:paraId="5B711BEF" w14:textId="77777777" w:rsidR="00371241" w:rsidRPr="00371241" w:rsidRDefault="00371241" w:rsidP="00D221C3">
      <w:pPr>
        <w:jc w:val="center"/>
        <w:rPr>
          <w:b/>
          <w:bCs/>
        </w:rPr>
      </w:pPr>
    </w:p>
    <w:p w14:paraId="1D498AAD" w14:textId="77777777" w:rsidR="00D221C3" w:rsidRPr="00371241" w:rsidRDefault="00D221C3" w:rsidP="00D221C3">
      <w:pPr>
        <w:jc w:val="center"/>
        <w:rPr>
          <w:b/>
          <w:bCs/>
        </w:rPr>
      </w:pPr>
    </w:p>
    <w:p w14:paraId="2959C313" w14:textId="77777777" w:rsidR="00D221C3" w:rsidRPr="00F05691" w:rsidRDefault="00534037" w:rsidP="00D221C3">
      <w:pPr>
        <w:pStyle w:val="Heading1"/>
        <w:jc w:val="center"/>
        <w:rPr>
          <w:lang w:val="en-US"/>
        </w:rPr>
      </w:pPr>
      <w:r>
        <w:rPr>
          <w:lang w:val="en-US"/>
        </w:rPr>
        <w:t>May</w:t>
      </w:r>
      <w:r w:rsidR="00D45342">
        <w:t xml:space="preserve"> 20</w:t>
      </w:r>
      <w:r w:rsidR="00F05691">
        <w:rPr>
          <w:lang w:val="en-US"/>
        </w:rPr>
        <w:t>2</w:t>
      </w:r>
      <w:r>
        <w:rPr>
          <w:lang w:val="en-US"/>
        </w:rPr>
        <w:t>1</w:t>
      </w:r>
    </w:p>
    <w:p w14:paraId="739D7A87" w14:textId="77777777" w:rsidR="00D221C3" w:rsidRDefault="00D221C3" w:rsidP="00D221C3">
      <w:pPr>
        <w:jc w:val="center"/>
        <w:rPr>
          <w:sz w:val="28"/>
        </w:rPr>
      </w:pPr>
    </w:p>
    <w:p w14:paraId="7B7289F2" w14:textId="77777777" w:rsidR="00381A7C" w:rsidRDefault="00381A7C"/>
    <w:p w14:paraId="74230152" w14:textId="77777777" w:rsidR="00050D74" w:rsidRDefault="00050D74"/>
    <w:p w14:paraId="7DF6A317" w14:textId="77777777" w:rsidR="00050D74" w:rsidRDefault="00050D74"/>
    <w:p w14:paraId="79DBB6BE" w14:textId="77777777" w:rsidR="005D683D" w:rsidRPr="005D683D" w:rsidRDefault="005D683D" w:rsidP="005D683D">
      <w:pPr>
        <w:jc w:val="center"/>
        <w:rPr>
          <w:i/>
          <w:color w:val="2E74B5"/>
          <w:sz w:val="72"/>
          <w:szCs w:val="72"/>
          <w:u w:val="single"/>
        </w:rPr>
      </w:pPr>
      <w:r w:rsidRPr="005D683D">
        <w:rPr>
          <w:i/>
          <w:color w:val="2E74B5"/>
          <w:sz w:val="72"/>
          <w:szCs w:val="72"/>
          <w:u w:val="single"/>
        </w:rPr>
        <w:lastRenderedPageBreak/>
        <w:t xml:space="preserve">Table </w:t>
      </w:r>
      <w:proofErr w:type="gramStart"/>
      <w:r w:rsidRPr="005D683D">
        <w:rPr>
          <w:i/>
          <w:color w:val="2E74B5"/>
          <w:sz w:val="72"/>
          <w:szCs w:val="72"/>
          <w:u w:val="single"/>
        </w:rPr>
        <w:t>Of</w:t>
      </w:r>
      <w:proofErr w:type="gramEnd"/>
      <w:r w:rsidRPr="005D683D">
        <w:rPr>
          <w:i/>
          <w:color w:val="2E74B5"/>
          <w:sz w:val="72"/>
          <w:szCs w:val="72"/>
          <w:u w:val="single"/>
        </w:rPr>
        <w:t xml:space="preserve"> Contents</w:t>
      </w:r>
    </w:p>
    <w:p w14:paraId="7CFE8DEE" w14:textId="77777777" w:rsidR="005D683D" w:rsidRDefault="005D683D" w:rsidP="006116CB">
      <w:pPr>
        <w:spacing w:after="100" w:afterAutospacing="1"/>
        <w:jc w:val="right"/>
        <w:rPr>
          <w:i/>
          <w:color w:val="2E74B5"/>
          <w:sz w:val="72"/>
          <w:szCs w:val="72"/>
        </w:rPr>
      </w:pPr>
    </w:p>
    <w:p w14:paraId="4C97EDDA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Abstract</w:t>
      </w:r>
    </w:p>
    <w:p w14:paraId="7B8CB0EA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5F6BF05A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Introduction</w:t>
      </w:r>
    </w:p>
    <w:p w14:paraId="4AF08389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07F30C9E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Objective</w:t>
      </w:r>
    </w:p>
    <w:p w14:paraId="1237C7D1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00F95C2B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Class Diagram</w:t>
      </w:r>
    </w:p>
    <w:p w14:paraId="79519CC8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4AF8A994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Program</w:t>
      </w:r>
    </w:p>
    <w:p w14:paraId="408E80FC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35F724CE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Result and Discussion</w:t>
      </w:r>
    </w:p>
    <w:p w14:paraId="654BC3D5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26A4A9C8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Conclusions</w:t>
      </w:r>
    </w:p>
    <w:p w14:paraId="16122A9C" w14:textId="77777777" w:rsidR="006116CB" w:rsidRPr="006116CB" w:rsidRDefault="006116CB" w:rsidP="006116CB">
      <w:pPr>
        <w:spacing w:after="100" w:afterAutospacing="1"/>
        <w:rPr>
          <w:rFonts w:ascii="Century" w:hAnsi="Century"/>
          <w:i/>
          <w:sz w:val="28"/>
          <w:szCs w:val="28"/>
        </w:rPr>
      </w:pPr>
    </w:p>
    <w:p w14:paraId="51F96B0D" w14:textId="77777777" w:rsidR="006116CB" w:rsidRPr="006116CB" w:rsidRDefault="006116CB" w:rsidP="006116CB">
      <w:pPr>
        <w:numPr>
          <w:ilvl w:val="0"/>
          <w:numId w:val="3"/>
        </w:numPr>
        <w:spacing w:after="100" w:afterAutospacing="1"/>
        <w:rPr>
          <w:rFonts w:ascii="Century" w:hAnsi="Century"/>
          <w:i/>
          <w:sz w:val="28"/>
          <w:szCs w:val="28"/>
        </w:rPr>
      </w:pPr>
      <w:r w:rsidRPr="006116CB">
        <w:rPr>
          <w:rFonts w:ascii="Century" w:hAnsi="Century"/>
          <w:i/>
          <w:sz w:val="28"/>
          <w:szCs w:val="28"/>
        </w:rPr>
        <w:t>References</w:t>
      </w:r>
    </w:p>
    <w:p w14:paraId="688CBD64" w14:textId="77777777" w:rsidR="005D683D" w:rsidRDefault="005D683D" w:rsidP="00050D74">
      <w:pPr>
        <w:jc w:val="right"/>
        <w:rPr>
          <w:i/>
          <w:color w:val="2E74B5"/>
          <w:sz w:val="72"/>
          <w:szCs w:val="72"/>
        </w:rPr>
      </w:pPr>
    </w:p>
    <w:p w14:paraId="7A4AA634" w14:textId="77777777" w:rsidR="005D683D" w:rsidRDefault="005D683D" w:rsidP="00050D74">
      <w:pPr>
        <w:jc w:val="right"/>
        <w:rPr>
          <w:i/>
          <w:color w:val="2E74B5"/>
          <w:sz w:val="72"/>
          <w:szCs w:val="72"/>
        </w:rPr>
      </w:pPr>
    </w:p>
    <w:p w14:paraId="1CD702EB" w14:textId="77777777" w:rsidR="006116CB" w:rsidRDefault="006116CB" w:rsidP="006116CB">
      <w:pPr>
        <w:rPr>
          <w:i/>
          <w:color w:val="2E74B5"/>
          <w:sz w:val="72"/>
          <w:szCs w:val="72"/>
        </w:rPr>
      </w:pPr>
    </w:p>
    <w:p w14:paraId="7F97A5BE" w14:textId="77777777" w:rsidR="00050D74" w:rsidRPr="00D8314C" w:rsidRDefault="00BF3142" w:rsidP="006116CB">
      <w:pPr>
        <w:jc w:val="right"/>
        <w:rPr>
          <w:i/>
          <w:color w:val="2E74B5"/>
          <w:sz w:val="72"/>
          <w:szCs w:val="72"/>
        </w:rPr>
      </w:pPr>
      <w:r w:rsidRPr="00D8314C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F4B805" wp14:editId="2F444A2B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205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59.25pt;margin-top:44.25pt;width:487.5pt;height:0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" strokecolor="#4472c4" strokeweight="2.5pt">
                <v:shadow color="#868686"/>
              </v:shape>
            </w:pict>
          </mc:Fallback>
        </mc:AlternateContent>
      </w:r>
      <w:r w:rsidR="00050D74" w:rsidRPr="00D8314C">
        <w:rPr>
          <w:i/>
          <w:color w:val="2E74B5"/>
          <w:sz w:val="72"/>
          <w:szCs w:val="72"/>
        </w:rPr>
        <w:t>Abstract</w:t>
      </w:r>
    </w:p>
    <w:p w14:paraId="77BE68F3" w14:textId="77777777" w:rsidR="00050D74" w:rsidRPr="00D8314C" w:rsidRDefault="00050D74" w:rsidP="00050D74">
      <w:pPr>
        <w:rPr>
          <w:i/>
          <w:color w:val="2E74B5"/>
          <w:sz w:val="28"/>
          <w:szCs w:val="28"/>
        </w:rPr>
      </w:pPr>
    </w:p>
    <w:p w14:paraId="5ECD2717" w14:textId="77777777" w:rsidR="00050D74" w:rsidRPr="00D8314C" w:rsidRDefault="00050D74" w:rsidP="00050D74">
      <w:pPr>
        <w:rPr>
          <w:i/>
          <w:color w:val="2E74B5"/>
          <w:sz w:val="28"/>
          <w:szCs w:val="28"/>
        </w:rPr>
      </w:pPr>
    </w:p>
    <w:p w14:paraId="7F617E16" w14:textId="77777777" w:rsidR="00050D74" w:rsidRPr="006323D1" w:rsidRDefault="0098410D" w:rsidP="006323D1">
      <w:pPr>
        <w:rPr>
          <w:rFonts w:ascii="Century" w:hAnsi="Century"/>
          <w:sz w:val="28"/>
          <w:szCs w:val="28"/>
        </w:rPr>
      </w:pPr>
      <w:r w:rsidRPr="006323D1">
        <w:rPr>
          <w:rFonts w:ascii="Century" w:hAnsi="Century"/>
          <w:sz w:val="28"/>
          <w:szCs w:val="28"/>
        </w:rPr>
        <w:t xml:space="preserve">While performing calculations, be it </w:t>
      </w:r>
      <w:r w:rsidR="006323D1" w:rsidRPr="006323D1">
        <w:rPr>
          <w:rFonts w:ascii="Century" w:hAnsi="Century"/>
          <w:sz w:val="28"/>
          <w:szCs w:val="28"/>
        </w:rPr>
        <w:t>in</w:t>
      </w:r>
      <w:r w:rsidRPr="006323D1">
        <w:rPr>
          <w:rFonts w:ascii="Century" w:hAnsi="Century"/>
          <w:sz w:val="28"/>
          <w:szCs w:val="28"/>
        </w:rPr>
        <w:t xml:space="preserve"> </w:t>
      </w:r>
      <w:r w:rsidR="006323D1" w:rsidRPr="006323D1">
        <w:rPr>
          <w:rFonts w:ascii="Century" w:hAnsi="Century"/>
          <w:sz w:val="28"/>
          <w:szCs w:val="28"/>
        </w:rPr>
        <w:t>the field of Physics, Chemistry, M</w:t>
      </w:r>
      <w:r w:rsidRPr="006323D1">
        <w:rPr>
          <w:rFonts w:ascii="Century" w:hAnsi="Century"/>
          <w:sz w:val="28"/>
          <w:szCs w:val="28"/>
        </w:rPr>
        <w:t>athematics or any physical research work, the students may encounter tedious errors emerg</w:t>
      </w:r>
      <w:r w:rsidR="006323D1" w:rsidRPr="006323D1">
        <w:rPr>
          <w:rFonts w:ascii="Century" w:hAnsi="Century"/>
          <w:sz w:val="28"/>
          <w:szCs w:val="28"/>
        </w:rPr>
        <w:t>ing</w:t>
      </w:r>
      <w:r w:rsidRPr="006323D1">
        <w:rPr>
          <w:rFonts w:ascii="Century" w:hAnsi="Century"/>
          <w:sz w:val="28"/>
          <w:szCs w:val="28"/>
        </w:rPr>
        <w:t xml:space="preserve"> due to incorrect usage of units </w:t>
      </w:r>
      <w:r w:rsidR="006323D1" w:rsidRPr="006323D1">
        <w:rPr>
          <w:rFonts w:ascii="Century" w:hAnsi="Century" w:cs="Helvetica"/>
          <w:sz w:val="28"/>
          <w:szCs w:val="28"/>
        </w:rPr>
        <w:t>hence</w:t>
      </w:r>
      <w:r w:rsidRPr="006323D1">
        <w:rPr>
          <w:rFonts w:ascii="Century" w:hAnsi="Century" w:cs="Helvetica"/>
          <w:sz w:val="28"/>
          <w:szCs w:val="28"/>
        </w:rPr>
        <w:t xml:space="preserve">, there is a need to accomplish an </w:t>
      </w:r>
      <w:r w:rsidR="006323D1" w:rsidRPr="006323D1">
        <w:rPr>
          <w:rFonts w:ascii="Century" w:hAnsi="Century" w:cs="Helvetica"/>
          <w:sz w:val="28"/>
          <w:szCs w:val="28"/>
        </w:rPr>
        <w:t>ample</w:t>
      </w:r>
      <w:r w:rsidRPr="006323D1">
        <w:rPr>
          <w:rFonts w:ascii="Century" w:hAnsi="Century" w:cs="Helvetica"/>
          <w:sz w:val="28"/>
          <w:szCs w:val="28"/>
        </w:rPr>
        <w:t xml:space="preserve"> research to discover the intricacies involved in the entire process.</w:t>
      </w:r>
    </w:p>
    <w:p w14:paraId="5A2EFEF0" w14:textId="77777777" w:rsidR="00050D74" w:rsidRPr="006323D1" w:rsidRDefault="00050D74" w:rsidP="006323D1">
      <w:pPr>
        <w:rPr>
          <w:rFonts w:ascii="Century" w:hAnsi="Century"/>
          <w:sz w:val="28"/>
          <w:szCs w:val="28"/>
        </w:rPr>
      </w:pPr>
    </w:p>
    <w:p w14:paraId="57F71B39" w14:textId="77777777" w:rsidR="00360B7F" w:rsidRPr="006323D1" w:rsidRDefault="006323D1" w:rsidP="006323D1">
      <w:pPr>
        <w:rPr>
          <w:rFonts w:ascii="Century" w:hAnsi="Century"/>
          <w:sz w:val="28"/>
          <w:szCs w:val="28"/>
        </w:rPr>
      </w:pPr>
      <w:r w:rsidRPr="006323D1">
        <w:rPr>
          <w:rFonts w:ascii="Century" w:hAnsi="Century"/>
          <w:sz w:val="28"/>
          <w:szCs w:val="28"/>
        </w:rPr>
        <w:t>To tackle this issue, there is a need of a “Menu Driven Unit Conversion Calculator” so that all the conversions between the different physical quantities required for the extensive calculations in research work can be made easily on one screen.</w:t>
      </w:r>
    </w:p>
    <w:p w14:paraId="3DDC31F9" w14:textId="77777777" w:rsidR="006323D1" w:rsidRPr="006323D1" w:rsidRDefault="006323D1" w:rsidP="006323D1">
      <w:pPr>
        <w:rPr>
          <w:rFonts w:ascii="Century" w:hAnsi="Century"/>
          <w:sz w:val="28"/>
          <w:szCs w:val="28"/>
        </w:rPr>
      </w:pPr>
    </w:p>
    <w:p w14:paraId="4375F63F" w14:textId="77777777" w:rsidR="00050D74" w:rsidRPr="006323D1" w:rsidRDefault="00050D74" w:rsidP="006323D1">
      <w:pPr>
        <w:rPr>
          <w:rFonts w:ascii="Century" w:hAnsi="Century"/>
          <w:sz w:val="28"/>
          <w:szCs w:val="28"/>
        </w:rPr>
      </w:pPr>
      <w:r w:rsidRPr="006323D1">
        <w:rPr>
          <w:rFonts w:ascii="Century" w:hAnsi="Century"/>
          <w:sz w:val="28"/>
          <w:szCs w:val="28"/>
        </w:rPr>
        <w:t xml:space="preserve">This “Unit Conversion Calculator” has been designed within the boundaries of the concepts taught and learnt in the Software Development Fundamentals-II classes and serves as an easy to use tool to </w:t>
      </w:r>
      <w:r w:rsidR="00360B7F" w:rsidRPr="006323D1">
        <w:rPr>
          <w:rFonts w:ascii="Century" w:hAnsi="Century"/>
          <w:sz w:val="28"/>
          <w:szCs w:val="28"/>
        </w:rPr>
        <w:t>carry out conversions between different units and measurements.</w:t>
      </w:r>
    </w:p>
    <w:p w14:paraId="1F74B218" w14:textId="77777777" w:rsidR="00360B7F" w:rsidRPr="006323D1" w:rsidRDefault="00360B7F" w:rsidP="006323D1">
      <w:pPr>
        <w:rPr>
          <w:rFonts w:ascii="Century" w:hAnsi="Century" w:cs="Helvetica"/>
          <w:sz w:val="28"/>
          <w:szCs w:val="28"/>
        </w:rPr>
      </w:pPr>
    </w:p>
    <w:p w14:paraId="5AE10913" w14:textId="77777777" w:rsidR="00050D74" w:rsidRPr="006323D1" w:rsidRDefault="00050D74" w:rsidP="006323D1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It is a small program developed extensively to exercise what we could learn during the semester study. The project shall help identify and resolve common problems.</w:t>
      </w:r>
    </w:p>
    <w:p w14:paraId="06260D40" w14:textId="77777777" w:rsidR="00360B7F" w:rsidRPr="006323D1" w:rsidRDefault="00360B7F" w:rsidP="006323D1">
      <w:pPr>
        <w:rPr>
          <w:rFonts w:ascii="Century" w:hAnsi="Century" w:cs="Helvetica"/>
          <w:sz w:val="28"/>
          <w:szCs w:val="28"/>
        </w:rPr>
      </w:pPr>
    </w:p>
    <w:p w14:paraId="7CD70093" w14:textId="77777777" w:rsidR="00050D74" w:rsidRPr="006323D1" w:rsidRDefault="00050D74" w:rsidP="006323D1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This menu-driven unit converting calculator eliminates the use of different devices to perform different calculations and rather, provides one single window where all kinds of conversions can be performed.</w:t>
      </w:r>
    </w:p>
    <w:p w14:paraId="5F3E0DAC" w14:textId="77777777" w:rsidR="00050D74" w:rsidRPr="006323D1" w:rsidRDefault="00050D74" w:rsidP="006323D1">
      <w:pPr>
        <w:rPr>
          <w:rFonts w:ascii="Century" w:hAnsi="Century" w:cs="Helvetica"/>
          <w:sz w:val="28"/>
          <w:szCs w:val="28"/>
        </w:rPr>
      </w:pPr>
    </w:p>
    <w:p w14:paraId="6A9F6C81" w14:textId="77777777" w:rsidR="00050D74" w:rsidRDefault="00050D74" w:rsidP="00050D74">
      <w:pPr>
        <w:jc w:val="right"/>
        <w:rPr>
          <w:i/>
          <w:color w:val="2E74B5"/>
          <w:sz w:val="72"/>
          <w:szCs w:val="72"/>
        </w:rPr>
      </w:pPr>
    </w:p>
    <w:p w14:paraId="011275B9" w14:textId="77777777" w:rsidR="00050D74" w:rsidRDefault="00050D74" w:rsidP="00050D74">
      <w:pPr>
        <w:jc w:val="right"/>
        <w:rPr>
          <w:i/>
          <w:color w:val="2E74B5"/>
          <w:sz w:val="72"/>
          <w:szCs w:val="72"/>
        </w:rPr>
      </w:pPr>
    </w:p>
    <w:p w14:paraId="3C3ADA0D" w14:textId="77777777" w:rsidR="006323D1" w:rsidRDefault="006323D1" w:rsidP="006323D1">
      <w:pPr>
        <w:rPr>
          <w:i/>
          <w:color w:val="2E74B5"/>
          <w:sz w:val="72"/>
          <w:szCs w:val="72"/>
        </w:rPr>
      </w:pPr>
    </w:p>
    <w:p w14:paraId="38CC0622" w14:textId="77777777" w:rsidR="005D683D" w:rsidRDefault="005D683D" w:rsidP="005D683D">
      <w:pPr>
        <w:rPr>
          <w:i/>
          <w:color w:val="2E74B5"/>
          <w:sz w:val="72"/>
          <w:szCs w:val="72"/>
        </w:rPr>
      </w:pPr>
    </w:p>
    <w:p w14:paraId="06140A64" w14:textId="77777777" w:rsidR="00050D74" w:rsidRPr="00050D74" w:rsidRDefault="00BF3142" w:rsidP="005D683D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DE2FDB" wp14:editId="0BDED567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DAAF4" id="AutoShape 4" o:spid="_x0000_s1026" type="#_x0000_t32" style="position:absolute;margin-left:-59.25pt;margin-top:44.25pt;width:487.5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" strokecolor="#4472c4" strokeweight="2.5pt">
                <v:shadow color="#868686"/>
              </v:shape>
            </w:pict>
          </mc:Fallback>
        </mc:AlternateContent>
      </w:r>
      <w:r w:rsidR="00050D74">
        <w:rPr>
          <w:i/>
          <w:color w:val="2E74B5"/>
          <w:sz w:val="72"/>
          <w:szCs w:val="72"/>
        </w:rPr>
        <w:t>Introduction</w:t>
      </w:r>
    </w:p>
    <w:p w14:paraId="49DF4F1B" w14:textId="77777777" w:rsidR="00050D74" w:rsidRPr="00050D74" w:rsidRDefault="00050D74" w:rsidP="00050D74">
      <w:pPr>
        <w:rPr>
          <w:i/>
          <w:color w:val="2E74B5"/>
          <w:sz w:val="28"/>
          <w:szCs w:val="28"/>
        </w:rPr>
      </w:pPr>
    </w:p>
    <w:p w14:paraId="16EAA22B" w14:textId="77777777" w:rsidR="00050D74" w:rsidRDefault="00050D74" w:rsidP="00050D74">
      <w:pPr>
        <w:rPr>
          <w:rFonts w:ascii="Century" w:hAnsi="Century" w:cs="Helvetica"/>
        </w:rPr>
      </w:pPr>
    </w:p>
    <w:p w14:paraId="425BF98D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5D817D53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 xml:space="preserve">The project basically uses the high level object oriented programming language- C++ to serve its purpose and is inclusive of several concepts including </w:t>
      </w:r>
      <w:r w:rsidR="00775D98">
        <w:rPr>
          <w:rFonts w:ascii="Century" w:hAnsi="Century" w:cs="Helvetica"/>
          <w:sz w:val="28"/>
          <w:szCs w:val="28"/>
        </w:rPr>
        <w:t xml:space="preserve">usage of </w:t>
      </w:r>
      <w:r w:rsidRPr="006323D1">
        <w:rPr>
          <w:rFonts w:ascii="Century" w:hAnsi="Century" w:cs="Helvetica"/>
          <w:i/>
          <w:sz w:val="28"/>
          <w:szCs w:val="28"/>
        </w:rPr>
        <w:t>classes</w:t>
      </w:r>
      <w:r w:rsidR="00775D98">
        <w:rPr>
          <w:rFonts w:ascii="Century" w:hAnsi="Century" w:cs="Helvetica"/>
          <w:i/>
          <w:sz w:val="28"/>
          <w:szCs w:val="28"/>
        </w:rPr>
        <w:t xml:space="preserve"> and objects</w:t>
      </w:r>
      <w:r w:rsidRPr="006323D1">
        <w:rPr>
          <w:rFonts w:ascii="Century" w:hAnsi="Century" w:cs="Helvetica"/>
          <w:i/>
          <w:sz w:val="28"/>
          <w:szCs w:val="28"/>
        </w:rPr>
        <w:t xml:space="preserve">, constructors, destructors, </w:t>
      </w:r>
      <w:r w:rsidR="00775D98">
        <w:rPr>
          <w:rFonts w:ascii="Century" w:hAnsi="Century" w:cs="Helvetica"/>
          <w:i/>
          <w:sz w:val="28"/>
          <w:szCs w:val="28"/>
        </w:rPr>
        <w:t>file handling, functions, strings, templates</w:t>
      </w:r>
      <w:r w:rsidRPr="006323D1">
        <w:rPr>
          <w:rFonts w:ascii="Century" w:hAnsi="Century" w:cs="Helvetica"/>
          <w:sz w:val="28"/>
          <w:szCs w:val="28"/>
        </w:rPr>
        <w:t xml:space="preserve"> etcetera.</w:t>
      </w:r>
    </w:p>
    <w:p w14:paraId="4BB1B098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7AD09015" w14:textId="77777777" w:rsidR="00050D74" w:rsidRPr="006323D1" w:rsidRDefault="00050D74" w:rsidP="00050D74">
      <w:pPr>
        <w:spacing w:after="100" w:afterAutospacing="1"/>
        <w:rPr>
          <w:rFonts w:ascii="Century" w:hAnsi="Century" w:cs="Helvetica"/>
          <w:sz w:val="28"/>
          <w:szCs w:val="28"/>
        </w:rPr>
      </w:pPr>
    </w:p>
    <w:p w14:paraId="2E345FCE" w14:textId="77777777" w:rsidR="00050D74" w:rsidRPr="006323D1" w:rsidRDefault="00050D74" w:rsidP="00050D74">
      <w:pPr>
        <w:numPr>
          <w:ilvl w:val="0"/>
          <w:numId w:val="1"/>
        </w:numPr>
        <w:spacing w:after="100" w:afterAutospacing="1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This calculator provides a list of different units of measurement and enables them to choose the on</w:t>
      </w:r>
      <w:r w:rsidR="0098410D" w:rsidRPr="006323D1">
        <w:rPr>
          <w:rFonts w:ascii="Century" w:hAnsi="Century" w:cs="Helvetica"/>
          <w:sz w:val="28"/>
          <w:szCs w:val="28"/>
        </w:rPr>
        <w:t>e in which the desired convers</w:t>
      </w:r>
      <w:r w:rsidRPr="006323D1">
        <w:rPr>
          <w:rFonts w:ascii="Century" w:hAnsi="Century" w:cs="Helvetica"/>
          <w:sz w:val="28"/>
          <w:szCs w:val="28"/>
        </w:rPr>
        <w:t>ions ha</w:t>
      </w:r>
      <w:r w:rsidR="0098410D" w:rsidRPr="006323D1">
        <w:rPr>
          <w:rFonts w:ascii="Century" w:hAnsi="Century" w:cs="Helvetica"/>
          <w:sz w:val="28"/>
          <w:szCs w:val="28"/>
        </w:rPr>
        <w:t>ve</w:t>
      </w:r>
      <w:r w:rsidRPr="006323D1">
        <w:rPr>
          <w:rFonts w:ascii="Century" w:hAnsi="Century" w:cs="Helvetica"/>
          <w:sz w:val="28"/>
          <w:szCs w:val="28"/>
        </w:rPr>
        <w:t xml:space="preserve"> to be made among- 1. Length, 2. Temperature, 3. Weight, 4. Area, 5. Volume</w:t>
      </w:r>
      <w:r w:rsidR="0098410D" w:rsidRPr="006323D1">
        <w:rPr>
          <w:rFonts w:ascii="Century" w:hAnsi="Century" w:cs="Helvetica"/>
          <w:sz w:val="28"/>
          <w:szCs w:val="28"/>
        </w:rPr>
        <w:t>.</w:t>
      </w:r>
    </w:p>
    <w:p w14:paraId="2A4C2426" w14:textId="77777777" w:rsidR="00050D74" w:rsidRPr="006323D1" w:rsidRDefault="00050D74" w:rsidP="00050D74">
      <w:pPr>
        <w:spacing w:after="100" w:afterAutospacing="1"/>
        <w:rPr>
          <w:rFonts w:ascii="Century" w:hAnsi="Century" w:cs="Helvetica"/>
          <w:sz w:val="28"/>
          <w:szCs w:val="28"/>
        </w:rPr>
      </w:pPr>
    </w:p>
    <w:p w14:paraId="46139621" w14:textId="77777777" w:rsidR="00050D74" w:rsidRPr="006323D1" w:rsidRDefault="00050D74" w:rsidP="00050D74">
      <w:pPr>
        <w:numPr>
          <w:ilvl w:val="0"/>
          <w:numId w:val="1"/>
        </w:numPr>
        <w:spacing w:after="100" w:afterAutospacing="1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For instance, on selecting “2”, a list of all the possible temperature based conversions are displayed to the user to choose from</w:t>
      </w:r>
      <w:r w:rsidR="0098410D" w:rsidRPr="006323D1">
        <w:rPr>
          <w:rFonts w:ascii="Century" w:hAnsi="Century" w:cs="Helvetica"/>
          <w:sz w:val="28"/>
          <w:szCs w:val="28"/>
        </w:rPr>
        <w:t>,</w:t>
      </w:r>
      <w:r w:rsidRPr="006323D1">
        <w:rPr>
          <w:rFonts w:ascii="Century" w:hAnsi="Century" w:cs="Helvetica"/>
          <w:sz w:val="28"/>
          <w:szCs w:val="28"/>
        </w:rPr>
        <w:t xml:space="preserve"> like:</w:t>
      </w:r>
    </w:p>
    <w:p w14:paraId="78733F09" w14:textId="77777777" w:rsidR="00050D74" w:rsidRPr="006323D1" w:rsidRDefault="00050D74" w:rsidP="00050D74">
      <w:pPr>
        <w:pStyle w:val="ListParagraph"/>
        <w:spacing w:after="100" w:afterAutospacing="1"/>
        <w:rPr>
          <w:rFonts w:ascii="Century" w:hAnsi="Century" w:cs="Helvetica"/>
          <w:sz w:val="28"/>
          <w:szCs w:val="28"/>
        </w:rPr>
      </w:pPr>
    </w:p>
    <w:p w14:paraId="78462E4F" w14:textId="77777777" w:rsidR="00050D74" w:rsidRPr="006323D1" w:rsidRDefault="00050D74" w:rsidP="00050D74">
      <w:pPr>
        <w:spacing w:after="100" w:afterAutospacing="1"/>
        <w:ind w:left="720" w:firstLine="720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- Celsius-Fahrenheit</w:t>
      </w:r>
    </w:p>
    <w:p w14:paraId="376B7839" w14:textId="77777777" w:rsidR="00050D74" w:rsidRPr="006323D1" w:rsidRDefault="00050D74" w:rsidP="00050D74">
      <w:pPr>
        <w:spacing w:after="100" w:afterAutospacing="1"/>
        <w:ind w:left="720" w:firstLine="720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- Fahrenheit-Celsius</w:t>
      </w:r>
    </w:p>
    <w:p w14:paraId="30EFEF5C" w14:textId="77777777" w:rsidR="00050D74" w:rsidRPr="006323D1" w:rsidRDefault="00050D74" w:rsidP="00050D74">
      <w:pPr>
        <w:spacing w:after="100" w:afterAutospacing="1"/>
        <w:ind w:left="720" w:firstLine="720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- Celsius-Kelvin</w:t>
      </w:r>
    </w:p>
    <w:p w14:paraId="7FBE6F4A" w14:textId="77777777" w:rsidR="00050D74" w:rsidRPr="006323D1" w:rsidRDefault="00050D74" w:rsidP="00050D74">
      <w:pPr>
        <w:spacing w:after="100" w:afterAutospacing="1"/>
        <w:ind w:left="720" w:firstLine="720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- Kelvin-Celsius</w:t>
      </w:r>
    </w:p>
    <w:p w14:paraId="47C0660A" w14:textId="77777777" w:rsidR="00050D74" w:rsidRPr="006323D1" w:rsidRDefault="00050D74" w:rsidP="00050D74">
      <w:pPr>
        <w:numPr>
          <w:ilvl w:val="0"/>
          <w:numId w:val="1"/>
        </w:numPr>
        <w:spacing w:after="100" w:afterAutospacing="1"/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When the user wishes to exit, they may press “6” which terminates the program.</w:t>
      </w:r>
    </w:p>
    <w:p w14:paraId="3B1766B9" w14:textId="77777777" w:rsidR="00050D74" w:rsidRPr="00050D74" w:rsidRDefault="00050D74" w:rsidP="00050D74">
      <w:pPr>
        <w:spacing w:after="100" w:afterAutospacing="1"/>
        <w:ind w:left="720" w:firstLine="720"/>
        <w:rPr>
          <w:rFonts w:ascii="Century" w:hAnsi="Century" w:cs="Helvetica"/>
        </w:rPr>
      </w:pPr>
    </w:p>
    <w:p w14:paraId="0BCC9FED" w14:textId="77777777" w:rsidR="00050D74" w:rsidRDefault="00050D74" w:rsidP="00050D74">
      <w:pPr>
        <w:jc w:val="right"/>
        <w:rPr>
          <w:i/>
          <w:color w:val="2E74B5"/>
          <w:sz w:val="72"/>
          <w:szCs w:val="72"/>
        </w:rPr>
      </w:pPr>
    </w:p>
    <w:p w14:paraId="441FFCF9" w14:textId="77777777" w:rsidR="006323D1" w:rsidRDefault="006323D1" w:rsidP="00050D74">
      <w:pPr>
        <w:jc w:val="right"/>
        <w:rPr>
          <w:i/>
          <w:color w:val="2E74B5"/>
          <w:sz w:val="72"/>
          <w:szCs w:val="72"/>
        </w:rPr>
      </w:pPr>
    </w:p>
    <w:p w14:paraId="1A38A6F0" w14:textId="77777777" w:rsidR="00050D74" w:rsidRPr="00050D74" w:rsidRDefault="00BF3142" w:rsidP="00050D74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D9905" wp14:editId="64D45564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6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93235" id="AutoShape 5" o:spid="_x0000_s1026" type="#_x0000_t32" style="position:absolute;margin-left:-59.25pt;margin-top:44.25pt;width:487.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" strokecolor="#4472c4" strokeweight="2.5pt">
                <v:shadow color="#868686"/>
              </v:shape>
            </w:pict>
          </mc:Fallback>
        </mc:AlternateContent>
      </w:r>
      <w:r w:rsidR="00050D74">
        <w:rPr>
          <w:i/>
          <w:color w:val="2E74B5"/>
          <w:sz w:val="72"/>
          <w:szCs w:val="72"/>
        </w:rPr>
        <w:t>Objective</w:t>
      </w:r>
    </w:p>
    <w:p w14:paraId="0A690DCC" w14:textId="77777777" w:rsidR="00050D74" w:rsidRDefault="00050D74" w:rsidP="00050D74">
      <w:pPr>
        <w:rPr>
          <w:i/>
          <w:color w:val="2E74B5"/>
          <w:sz w:val="28"/>
          <w:szCs w:val="28"/>
        </w:rPr>
      </w:pPr>
    </w:p>
    <w:p w14:paraId="7B42FEF5" w14:textId="77777777" w:rsidR="00050D74" w:rsidRPr="006323D1" w:rsidRDefault="00050D74" w:rsidP="00050D74">
      <w:pPr>
        <w:rPr>
          <w:rFonts w:ascii="Century" w:hAnsi="Century"/>
          <w:i/>
          <w:color w:val="2E74B5"/>
          <w:sz w:val="28"/>
          <w:szCs w:val="28"/>
        </w:rPr>
      </w:pPr>
    </w:p>
    <w:p w14:paraId="543BF184" w14:textId="77777777" w:rsidR="006323D1" w:rsidRDefault="006323D1" w:rsidP="00050D74">
      <w:pPr>
        <w:rPr>
          <w:rFonts w:ascii="Century" w:hAnsi="Century" w:cs="Helvetica"/>
          <w:sz w:val="28"/>
          <w:szCs w:val="28"/>
        </w:rPr>
      </w:pPr>
    </w:p>
    <w:p w14:paraId="1AAD402E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The main aim of the project is to create a simple device which be easily operated by anyone and contains all of the following features to make its functioning even smoother:</w:t>
      </w:r>
    </w:p>
    <w:p w14:paraId="0383D56B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739F1FE4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3A976C9C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 xml:space="preserve"> a) The programming language used i.e</w:t>
      </w:r>
      <w:r w:rsidR="00360B7F" w:rsidRPr="006323D1">
        <w:rPr>
          <w:rFonts w:ascii="Century" w:hAnsi="Century" w:cs="Helvetica"/>
          <w:sz w:val="28"/>
          <w:szCs w:val="28"/>
        </w:rPr>
        <w:t>.</w:t>
      </w:r>
      <w:r w:rsidRPr="006323D1">
        <w:rPr>
          <w:rFonts w:ascii="Century" w:hAnsi="Century" w:cs="Helvetica"/>
          <w:sz w:val="28"/>
          <w:szCs w:val="28"/>
        </w:rPr>
        <w:t xml:space="preserve"> C++ is simple and would make the program to run on any computer. </w:t>
      </w:r>
    </w:p>
    <w:p w14:paraId="5E2E5D09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33B3FD3C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 xml:space="preserve">b) The project will ensure timely and accurate processing in computer. </w:t>
      </w:r>
    </w:p>
    <w:p w14:paraId="1B06ADE8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6A4A5F37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>c) The speed of the computer will improve after the implementation of the anticipated simple calculator.</w:t>
      </w:r>
    </w:p>
    <w:p w14:paraId="4233BB30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</w:p>
    <w:p w14:paraId="55A10417" w14:textId="77777777" w:rsidR="00050D74" w:rsidRPr="006323D1" w:rsidRDefault="00050D74" w:rsidP="00050D74">
      <w:pPr>
        <w:rPr>
          <w:rFonts w:ascii="Century" w:hAnsi="Century" w:cs="Helvetica"/>
          <w:sz w:val="28"/>
          <w:szCs w:val="28"/>
        </w:rPr>
      </w:pPr>
      <w:r w:rsidRPr="006323D1">
        <w:rPr>
          <w:rFonts w:ascii="Century" w:hAnsi="Century" w:cs="Helvetica"/>
          <w:sz w:val="28"/>
          <w:szCs w:val="28"/>
        </w:rPr>
        <w:t xml:space="preserve">d) </w:t>
      </w:r>
      <w:r w:rsidR="00360B7F" w:rsidRPr="006323D1">
        <w:rPr>
          <w:rFonts w:ascii="Century" w:hAnsi="Century" w:cs="Helvetica"/>
          <w:sz w:val="28"/>
          <w:szCs w:val="28"/>
        </w:rPr>
        <w:t>Since it is menu-driven, it aims to be easy to use and understandable for the user.</w:t>
      </w:r>
    </w:p>
    <w:p w14:paraId="1D26D687" w14:textId="77777777" w:rsidR="00360B7F" w:rsidRPr="006323D1" w:rsidRDefault="00360B7F" w:rsidP="00050D74">
      <w:pPr>
        <w:rPr>
          <w:rFonts w:ascii="Century" w:hAnsi="Century"/>
          <w:i/>
          <w:sz w:val="28"/>
          <w:szCs w:val="28"/>
        </w:rPr>
      </w:pPr>
    </w:p>
    <w:p w14:paraId="7600A94B" w14:textId="77777777" w:rsidR="00050D74" w:rsidRPr="00050D74" w:rsidRDefault="00050D74" w:rsidP="00050D74">
      <w:pPr>
        <w:spacing w:after="100" w:afterAutospacing="1"/>
        <w:rPr>
          <w:rFonts w:ascii="Century" w:hAnsi="Century" w:cs="Helvetica"/>
        </w:rPr>
      </w:pPr>
    </w:p>
    <w:p w14:paraId="126BA18D" w14:textId="77777777" w:rsidR="00050D74" w:rsidRDefault="00050D74" w:rsidP="00050D74">
      <w:pPr>
        <w:rPr>
          <w:sz w:val="28"/>
          <w:szCs w:val="28"/>
        </w:rPr>
      </w:pPr>
    </w:p>
    <w:p w14:paraId="46216913" w14:textId="77777777" w:rsidR="006323D1" w:rsidRDefault="006323D1" w:rsidP="00050D74">
      <w:pPr>
        <w:rPr>
          <w:sz w:val="28"/>
          <w:szCs w:val="28"/>
        </w:rPr>
      </w:pPr>
    </w:p>
    <w:p w14:paraId="0AC8E95A" w14:textId="77777777" w:rsidR="006323D1" w:rsidRDefault="006323D1" w:rsidP="00050D74">
      <w:pPr>
        <w:rPr>
          <w:sz w:val="28"/>
          <w:szCs w:val="28"/>
        </w:rPr>
      </w:pPr>
    </w:p>
    <w:p w14:paraId="58ACE74D" w14:textId="77777777" w:rsidR="006323D1" w:rsidRDefault="006323D1" w:rsidP="00050D74">
      <w:pPr>
        <w:rPr>
          <w:sz w:val="28"/>
          <w:szCs w:val="28"/>
        </w:rPr>
      </w:pPr>
    </w:p>
    <w:p w14:paraId="7C326B5B" w14:textId="77777777" w:rsidR="006323D1" w:rsidRDefault="006323D1" w:rsidP="00050D74">
      <w:pPr>
        <w:rPr>
          <w:sz w:val="28"/>
          <w:szCs w:val="28"/>
        </w:rPr>
      </w:pPr>
    </w:p>
    <w:p w14:paraId="354D81F6" w14:textId="77777777" w:rsidR="006323D1" w:rsidRDefault="006323D1" w:rsidP="00050D74">
      <w:pPr>
        <w:rPr>
          <w:sz w:val="28"/>
          <w:szCs w:val="28"/>
        </w:rPr>
      </w:pPr>
    </w:p>
    <w:p w14:paraId="797F969A" w14:textId="77777777" w:rsidR="006323D1" w:rsidRDefault="006323D1" w:rsidP="00050D74">
      <w:pPr>
        <w:rPr>
          <w:sz w:val="28"/>
          <w:szCs w:val="28"/>
        </w:rPr>
      </w:pPr>
    </w:p>
    <w:p w14:paraId="2EC182CA" w14:textId="77777777" w:rsidR="006323D1" w:rsidRDefault="006323D1" w:rsidP="00050D74">
      <w:pPr>
        <w:rPr>
          <w:sz w:val="28"/>
          <w:szCs w:val="28"/>
        </w:rPr>
      </w:pPr>
    </w:p>
    <w:p w14:paraId="50C34823" w14:textId="77777777" w:rsidR="006323D1" w:rsidRDefault="006323D1" w:rsidP="00050D74">
      <w:pPr>
        <w:rPr>
          <w:sz w:val="28"/>
          <w:szCs w:val="28"/>
        </w:rPr>
      </w:pPr>
    </w:p>
    <w:p w14:paraId="6EB34EDD" w14:textId="77777777" w:rsidR="006323D1" w:rsidRDefault="006323D1" w:rsidP="00050D74">
      <w:pPr>
        <w:rPr>
          <w:sz w:val="28"/>
          <w:szCs w:val="28"/>
        </w:rPr>
      </w:pPr>
    </w:p>
    <w:p w14:paraId="6FE5608E" w14:textId="77777777" w:rsidR="006323D1" w:rsidRDefault="006323D1" w:rsidP="00050D74">
      <w:pPr>
        <w:rPr>
          <w:sz w:val="28"/>
          <w:szCs w:val="28"/>
        </w:rPr>
      </w:pPr>
    </w:p>
    <w:p w14:paraId="4DB6138F" w14:textId="77777777" w:rsidR="006323D1" w:rsidRDefault="006323D1" w:rsidP="00050D74">
      <w:pPr>
        <w:rPr>
          <w:sz w:val="28"/>
          <w:szCs w:val="28"/>
        </w:rPr>
      </w:pPr>
    </w:p>
    <w:p w14:paraId="5D19250C" w14:textId="77777777" w:rsidR="006323D1" w:rsidRDefault="006323D1" w:rsidP="00050D74">
      <w:pPr>
        <w:rPr>
          <w:sz w:val="28"/>
          <w:szCs w:val="28"/>
        </w:rPr>
      </w:pPr>
    </w:p>
    <w:p w14:paraId="28AF1DDE" w14:textId="77777777" w:rsidR="006323D1" w:rsidRDefault="006323D1" w:rsidP="00050D74">
      <w:pPr>
        <w:rPr>
          <w:sz w:val="28"/>
          <w:szCs w:val="28"/>
        </w:rPr>
      </w:pPr>
    </w:p>
    <w:p w14:paraId="6119A5B0" w14:textId="77777777" w:rsidR="006323D1" w:rsidRDefault="006323D1" w:rsidP="00050D74">
      <w:pPr>
        <w:rPr>
          <w:sz w:val="28"/>
          <w:szCs w:val="28"/>
        </w:rPr>
      </w:pPr>
    </w:p>
    <w:p w14:paraId="2FF63B30" w14:textId="77777777" w:rsidR="006323D1" w:rsidRDefault="006323D1" w:rsidP="00050D74">
      <w:pPr>
        <w:rPr>
          <w:sz w:val="28"/>
          <w:szCs w:val="28"/>
        </w:rPr>
      </w:pPr>
    </w:p>
    <w:p w14:paraId="144969A5" w14:textId="77777777" w:rsidR="006323D1" w:rsidRDefault="006323D1" w:rsidP="00050D74">
      <w:pPr>
        <w:rPr>
          <w:sz w:val="28"/>
          <w:szCs w:val="28"/>
        </w:rPr>
      </w:pPr>
    </w:p>
    <w:p w14:paraId="5F66A42C" w14:textId="77777777" w:rsidR="006323D1" w:rsidRDefault="006323D1" w:rsidP="00050D74">
      <w:pPr>
        <w:rPr>
          <w:sz w:val="28"/>
          <w:szCs w:val="28"/>
        </w:rPr>
      </w:pPr>
    </w:p>
    <w:p w14:paraId="7FB525E4" w14:textId="18443E10" w:rsidR="005D683D" w:rsidRDefault="00BF3142" w:rsidP="005D683D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DCD1D8" wp14:editId="726B1040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5003F" id="AutoShape 9" o:spid="_x0000_s1026" type="#_x0000_t32" style="position:absolute;margin-left:-59.25pt;margin-top:44.25pt;width:487.5pt;height: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" strokecolor="#4472c4" strokeweight="2.5pt">
                <v:shadow color="#868686"/>
              </v:shape>
            </w:pict>
          </mc:Fallback>
        </mc:AlternateContent>
      </w:r>
      <w:r w:rsidR="005D683D">
        <w:rPr>
          <w:i/>
          <w:color w:val="2E74B5"/>
          <w:sz w:val="72"/>
          <w:szCs w:val="72"/>
        </w:rPr>
        <w:t>Class Diagram</w:t>
      </w:r>
    </w:p>
    <w:p w14:paraId="0D0DA07E" w14:textId="32A62B4A" w:rsidR="00DA6FE4" w:rsidRDefault="00DA6FE4" w:rsidP="005D683D">
      <w:pPr>
        <w:jc w:val="right"/>
        <w:rPr>
          <w:i/>
          <w:color w:val="2E74B5"/>
          <w:sz w:val="72"/>
          <w:szCs w:val="72"/>
        </w:rPr>
      </w:pPr>
    </w:p>
    <w:p w14:paraId="2BD79604" w14:textId="77777777" w:rsidR="00DA6FE4" w:rsidRDefault="00DA6FE4" w:rsidP="005D683D">
      <w:pPr>
        <w:jc w:val="right"/>
        <w:rPr>
          <w:i/>
          <w:color w:val="2E74B5"/>
          <w:sz w:val="72"/>
          <w:szCs w:val="72"/>
        </w:rPr>
      </w:pPr>
    </w:p>
    <w:p w14:paraId="637B89F9" w14:textId="76579F88" w:rsidR="005D683D" w:rsidRDefault="00DA6FE4" w:rsidP="005D683D">
      <w:pPr>
        <w:jc w:val="right"/>
        <w:rPr>
          <w:i/>
          <w:color w:val="2E74B5"/>
          <w:sz w:val="72"/>
          <w:szCs w:val="72"/>
        </w:rPr>
      </w:pPr>
      <w:r>
        <w:rPr>
          <w:noProof/>
        </w:rPr>
        <w:drawing>
          <wp:inline distT="0" distB="0" distL="0" distR="0" wp14:anchorId="1995FF3E" wp14:editId="57214949">
            <wp:extent cx="5274310" cy="50850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DA91" w14:textId="0D400CB8" w:rsidR="005D683D" w:rsidRDefault="005D683D" w:rsidP="00DA6FE4">
      <w:pPr>
        <w:jc w:val="center"/>
        <w:rPr>
          <w:i/>
          <w:color w:val="2E74B5"/>
          <w:sz w:val="72"/>
          <w:szCs w:val="72"/>
        </w:rPr>
      </w:pPr>
    </w:p>
    <w:p w14:paraId="625DCF81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43EE781B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2E828165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5FAAD482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37A770BE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2D9D09FB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7C94BDAB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713D4101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55F3B52E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017A7C42" w14:textId="77777777" w:rsidR="005D683D" w:rsidRPr="00050D74" w:rsidRDefault="00BF3142" w:rsidP="005D683D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5DB7" wp14:editId="1C26EFB4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9DDC1" id="AutoShape 6" o:spid="_x0000_s1026" type="#_x0000_t32" style="position:absolute;margin-left:-59.25pt;margin-top:44.25pt;width:487.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" strokecolor="#4472c4" strokeweight="2.5pt">
                <v:shadow color="#868686"/>
              </v:shape>
            </w:pict>
          </mc:Fallback>
        </mc:AlternateContent>
      </w:r>
      <w:r w:rsidR="005D683D">
        <w:rPr>
          <w:i/>
          <w:color w:val="2E74B5"/>
          <w:sz w:val="72"/>
          <w:szCs w:val="72"/>
        </w:rPr>
        <w:t>Program</w:t>
      </w:r>
    </w:p>
    <w:p w14:paraId="52FD9B96" w14:textId="77777777" w:rsidR="005D683D" w:rsidRDefault="005D683D" w:rsidP="00050D74">
      <w:pPr>
        <w:rPr>
          <w:sz w:val="28"/>
          <w:szCs w:val="28"/>
        </w:rPr>
      </w:pPr>
    </w:p>
    <w:p w14:paraId="66469864" w14:textId="77777777" w:rsidR="005D683D" w:rsidRPr="005D683D" w:rsidRDefault="005D683D" w:rsidP="005D683D">
      <w:pPr>
        <w:rPr>
          <w:sz w:val="28"/>
          <w:szCs w:val="28"/>
        </w:rPr>
      </w:pPr>
    </w:p>
    <w:p w14:paraId="3D5123E6" w14:textId="77777777" w:rsidR="005D683D" w:rsidRPr="005D683D" w:rsidRDefault="005D683D" w:rsidP="005D683D">
      <w:pPr>
        <w:rPr>
          <w:sz w:val="28"/>
          <w:szCs w:val="28"/>
        </w:rPr>
      </w:pPr>
    </w:p>
    <w:p w14:paraId="6CDAF3C9" w14:textId="77777777" w:rsidR="00A530EB" w:rsidRPr="00A530EB" w:rsidRDefault="00A530EB" w:rsidP="00A530EB">
      <w:r w:rsidRPr="00A530EB">
        <w:t>#include&lt;iostream&gt; // Library</w:t>
      </w:r>
    </w:p>
    <w:p w14:paraId="26C75FEE" w14:textId="77777777" w:rsidR="00A530EB" w:rsidRPr="00A530EB" w:rsidRDefault="00A530EB" w:rsidP="00A530EB">
      <w:r w:rsidRPr="00A530EB">
        <w:t xml:space="preserve">#include&lt;fstream&gt; //for file handling </w:t>
      </w:r>
    </w:p>
    <w:p w14:paraId="49B7F551" w14:textId="77777777" w:rsidR="00A530EB" w:rsidRPr="00A530EB" w:rsidRDefault="00A530EB" w:rsidP="00A530EB">
      <w:r w:rsidRPr="00A530EB">
        <w:t>#include&lt;conio.h&gt; //console input and output operations</w:t>
      </w:r>
    </w:p>
    <w:p w14:paraId="314B05AF" w14:textId="77777777" w:rsidR="00A530EB" w:rsidRPr="00A530EB" w:rsidRDefault="00A530EB" w:rsidP="00A530EB"/>
    <w:p w14:paraId="2625DB93" w14:textId="77777777" w:rsidR="00A530EB" w:rsidRPr="00A530EB" w:rsidRDefault="00A530EB" w:rsidP="00A530EB">
      <w:r w:rsidRPr="00A530EB">
        <w:t>using namespace std;</w:t>
      </w:r>
    </w:p>
    <w:p w14:paraId="15655771" w14:textId="77777777" w:rsidR="00A530EB" w:rsidRPr="00A530EB" w:rsidRDefault="00A530EB" w:rsidP="00A530EB"/>
    <w:p w14:paraId="6BD85700" w14:textId="77777777" w:rsidR="00A530EB" w:rsidRPr="00A530EB" w:rsidRDefault="00A530EB" w:rsidP="00A530EB">
      <w:r w:rsidRPr="00A530EB">
        <w:t xml:space="preserve">void </w:t>
      </w:r>
      <w:proofErr w:type="spellStart"/>
      <w:proofErr w:type="gramStart"/>
      <w:r w:rsidRPr="00A530EB">
        <w:t>HeadingString</w:t>
      </w:r>
      <w:proofErr w:type="spellEnd"/>
      <w:r w:rsidRPr="00A530EB">
        <w:t>(</w:t>
      </w:r>
      <w:proofErr w:type="gramEnd"/>
      <w:r w:rsidRPr="00A530EB">
        <w:t>string &amp;str, int N) //Function for heading</w:t>
      </w:r>
    </w:p>
    <w:p w14:paraId="658E89BE" w14:textId="77777777" w:rsidR="00A530EB" w:rsidRPr="00A530EB" w:rsidRDefault="00A530EB" w:rsidP="00A530EB">
      <w:r w:rsidRPr="00A530EB">
        <w:t xml:space="preserve">{ </w:t>
      </w:r>
    </w:p>
    <w:p w14:paraId="284729D9" w14:textId="77777777" w:rsidR="00A530EB" w:rsidRPr="00A530EB" w:rsidRDefault="00A530EB" w:rsidP="00A530EB">
      <w:r w:rsidRPr="00A530EB">
        <w:t xml:space="preserve">    for (int </w:t>
      </w:r>
      <w:proofErr w:type="spellStart"/>
      <w:r w:rsidRPr="00A530EB">
        <w:t>i</w:t>
      </w:r>
      <w:proofErr w:type="spellEnd"/>
      <w:r w:rsidRPr="00A530EB">
        <w:t xml:space="preserve"> = 0; </w:t>
      </w:r>
      <w:proofErr w:type="spellStart"/>
      <w:r w:rsidRPr="00A530EB">
        <w:t>i</w:t>
      </w:r>
      <w:proofErr w:type="spellEnd"/>
      <w:r w:rsidRPr="00A530EB">
        <w:t xml:space="preserve"> &lt; N; </w:t>
      </w:r>
      <w:proofErr w:type="spellStart"/>
      <w:r w:rsidRPr="00A530EB">
        <w:t>i</w:t>
      </w:r>
      <w:proofErr w:type="spellEnd"/>
      <w:r w:rsidRPr="00A530EB">
        <w:t>++) {</w:t>
      </w:r>
    </w:p>
    <w:p w14:paraId="4D1D2BEB" w14:textId="77777777" w:rsidR="00A530EB" w:rsidRPr="00A530EB" w:rsidRDefault="00A530EB" w:rsidP="00A530EB">
      <w:r w:rsidRPr="00A530EB">
        <w:t xml:space="preserve">  </w:t>
      </w:r>
    </w:p>
    <w:p w14:paraId="732AB826" w14:textId="77777777" w:rsidR="00A530EB" w:rsidRPr="00A530EB" w:rsidRDefault="00A530EB" w:rsidP="00A530EB">
      <w:r w:rsidRPr="00A530EB">
        <w:t xml:space="preserve">        </w:t>
      </w:r>
      <w:proofErr w:type="spellStart"/>
      <w:r w:rsidRPr="00A530EB">
        <w:t>cout</w:t>
      </w:r>
      <w:proofErr w:type="spellEnd"/>
      <w:r w:rsidRPr="00A530EB">
        <w:t>&lt;&lt; str[</w:t>
      </w:r>
      <w:proofErr w:type="spellStart"/>
      <w:r w:rsidRPr="00A530EB">
        <w:t>i</w:t>
      </w:r>
      <w:proofErr w:type="spellEnd"/>
      <w:r w:rsidRPr="00A530EB">
        <w:t>]&lt;&lt; " ";</w:t>
      </w:r>
    </w:p>
    <w:p w14:paraId="48E78B95" w14:textId="77777777" w:rsidR="00A530EB" w:rsidRPr="00A530EB" w:rsidRDefault="00A530EB" w:rsidP="00A530EB">
      <w:r w:rsidRPr="00A530EB">
        <w:t xml:space="preserve">    }</w:t>
      </w:r>
    </w:p>
    <w:p w14:paraId="75E29DAE" w14:textId="77777777" w:rsidR="00A530EB" w:rsidRPr="00A530EB" w:rsidRDefault="00A530EB" w:rsidP="00A530EB">
      <w:r w:rsidRPr="00A530EB">
        <w:t xml:space="preserve">      </w:t>
      </w:r>
      <w:proofErr w:type="spellStart"/>
      <w:r w:rsidRPr="00A530EB">
        <w:t>cout</w:t>
      </w:r>
      <w:proofErr w:type="spellEnd"/>
      <w:r w:rsidRPr="00A530EB">
        <w:t>&lt;&lt;"\n                    ____________________________________________________________\n\n";</w:t>
      </w:r>
    </w:p>
    <w:p w14:paraId="11C81227" w14:textId="77777777" w:rsidR="00A530EB" w:rsidRPr="00A530EB" w:rsidRDefault="00A530EB" w:rsidP="00A530EB">
      <w:r w:rsidRPr="00A530EB">
        <w:t xml:space="preserve">      </w:t>
      </w:r>
      <w:proofErr w:type="spellStart"/>
      <w:r w:rsidRPr="00A530EB">
        <w:t>cout</w:t>
      </w:r>
      <w:proofErr w:type="spellEnd"/>
      <w:r w:rsidRPr="00A530EB">
        <w:t xml:space="preserve">&lt;&lt;"This tool enables you to easily convert physical units and quantities and makes calculations very </w:t>
      </w:r>
      <w:proofErr w:type="gramStart"/>
      <w:r w:rsidRPr="00A530EB">
        <w:t>easy!\n\n</w:t>
      </w:r>
      <w:proofErr w:type="gramEnd"/>
      <w:r w:rsidRPr="00A530EB">
        <w:t>";</w:t>
      </w:r>
    </w:p>
    <w:p w14:paraId="436D120C" w14:textId="77777777" w:rsidR="00A530EB" w:rsidRPr="00A530EB" w:rsidRDefault="00A530EB" w:rsidP="00A530EB">
      <w:r w:rsidRPr="00A530EB">
        <w:t>}</w:t>
      </w:r>
    </w:p>
    <w:p w14:paraId="4A5A32D2" w14:textId="77777777" w:rsidR="00A530EB" w:rsidRPr="00A530EB" w:rsidRDefault="00A530EB" w:rsidP="00A530EB"/>
    <w:p w14:paraId="015C81AD" w14:textId="77777777" w:rsidR="00A530EB" w:rsidRPr="00A530EB" w:rsidRDefault="00A530EB" w:rsidP="00A530EB">
      <w:r w:rsidRPr="00A530EB">
        <w:t>class Length // Length section</w:t>
      </w:r>
    </w:p>
    <w:p w14:paraId="54E78617" w14:textId="77777777" w:rsidR="00A530EB" w:rsidRPr="00A530EB" w:rsidRDefault="00A530EB" w:rsidP="00A530EB">
      <w:r w:rsidRPr="00A530EB">
        <w:t>{</w:t>
      </w:r>
    </w:p>
    <w:p w14:paraId="510FFBB2" w14:textId="77777777" w:rsidR="00A530EB" w:rsidRPr="00A530EB" w:rsidRDefault="00A530EB" w:rsidP="00A530EB">
      <w:r w:rsidRPr="00A530EB">
        <w:t>public:</w:t>
      </w:r>
    </w:p>
    <w:p w14:paraId="6D37AAB6" w14:textId="77777777" w:rsidR="00A530EB" w:rsidRPr="00A530EB" w:rsidRDefault="00A530EB" w:rsidP="00A530EB">
      <w:r w:rsidRPr="00A530EB">
        <w:t>double m;</w:t>
      </w:r>
    </w:p>
    <w:p w14:paraId="0B9CFA29" w14:textId="77777777" w:rsidR="00A530EB" w:rsidRPr="00A530EB" w:rsidRDefault="00A530EB" w:rsidP="00A530EB"/>
    <w:p w14:paraId="2035BC0E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m_km</w:t>
      </w:r>
      <w:proofErr w:type="spellEnd"/>
      <w:r w:rsidRPr="00A530EB">
        <w:t xml:space="preserve"> ()</w:t>
      </w:r>
    </w:p>
    <w:p w14:paraId="487C31AA" w14:textId="77777777" w:rsidR="00A530EB" w:rsidRPr="00A530EB" w:rsidRDefault="00A530EB" w:rsidP="00A530EB">
      <w:r w:rsidRPr="00A530EB">
        <w:t>{</w:t>
      </w:r>
    </w:p>
    <w:p w14:paraId="5F8A12A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4EFAB74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03572A5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Kilometer: "&lt;&lt;m/1000;</w:t>
      </w:r>
    </w:p>
    <w:p w14:paraId="420020E0" w14:textId="77777777" w:rsidR="00A530EB" w:rsidRPr="00A530EB" w:rsidRDefault="00A530EB" w:rsidP="00A530EB">
      <w:r w:rsidRPr="00A530EB">
        <w:t>}</w:t>
      </w:r>
    </w:p>
    <w:p w14:paraId="19F9FFF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km_m</w:t>
      </w:r>
      <w:proofErr w:type="spellEnd"/>
      <w:r w:rsidRPr="00A530EB">
        <w:t xml:space="preserve"> ()</w:t>
      </w:r>
    </w:p>
    <w:p w14:paraId="26DDE20E" w14:textId="77777777" w:rsidR="00A530EB" w:rsidRPr="00A530EB" w:rsidRDefault="00A530EB" w:rsidP="00A530EB">
      <w:r w:rsidRPr="00A530EB">
        <w:t>{</w:t>
      </w:r>
    </w:p>
    <w:p w14:paraId="2935EA7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&lt;&lt;"Kilometer: ";</w:t>
      </w:r>
    </w:p>
    <w:p w14:paraId="14706D43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381C664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"&lt;&lt;m*1000;</w:t>
      </w:r>
    </w:p>
    <w:p w14:paraId="348B86F5" w14:textId="77777777" w:rsidR="00A530EB" w:rsidRPr="00A530EB" w:rsidRDefault="00A530EB" w:rsidP="00A530EB">
      <w:r w:rsidRPr="00A530EB">
        <w:t>}</w:t>
      </w:r>
    </w:p>
    <w:p w14:paraId="67C53972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m_mm</w:t>
      </w:r>
      <w:proofErr w:type="spellEnd"/>
      <w:r w:rsidRPr="00A530EB">
        <w:t xml:space="preserve"> ()</w:t>
      </w:r>
    </w:p>
    <w:p w14:paraId="1439BF74" w14:textId="77777777" w:rsidR="00A530EB" w:rsidRPr="00A530EB" w:rsidRDefault="00A530EB" w:rsidP="00A530EB">
      <w:r w:rsidRPr="00A530EB">
        <w:t>{</w:t>
      </w:r>
    </w:p>
    <w:p w14:paraId="0672945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74B1A73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5E68F27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Millimeter: "&lt;&lt;m*1000;</w:t>
      </w:r>
    </w:p>
    <w:p w14:paraId="7B2AF1C8" w14:textId="77777777" w:rsidR="00A530EB" w:rsidRPr="00A530EB" w:rsidRDefault="00A530EB" w:rsidP="00A530EB">
      <w:r w:rsidRPr="00A530EB">
        <w:t>}</w:t>
      </w:r>
    </w:p>
    <w:p w14:paraId="398A8017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mm_m</w:t>
      </w:r>
      <w:proofErr w:type="spellEnd"/>
      <w:r w:rsidRPr="00A530EB">
        <w:t xml:space="preserve"> ()</w:t>
      </w:r>
    </w:p>
    <w:p w14:paraId="1160C4B4" w14:textId="77777777" w:rsidR="00A530EB" w:rsidRPr="00A530EB" w:rsidRDefault="00A530EB" w:rsidP="00A530EB">
      <w:r w:rsidRPr="00A530EB">
        <w:t>{</w:t>
      </w:r>
    </w:p>
    <w:p w14:paraId="4866F8C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&lt;&lt;"Millimeter: ";</w:t>
      </w:r>
    </w:p>
    <w:p w14:paraId="31626D11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27FEF44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"&lt;&lt;m/1000;</w:t>
      </w:r>
    </w:p>
    <w:p w14:paraId="7AEF009E" w14:textId="77777777" w:rsidR="00A530EB" w:rsidRPr="00A530EB" w:rsidRDefault="00A530EB" w:rsidP="00A530EB">
      <w:r w:rsidRPr="00A530EB">
        <w:t>}</w:t>
      </w:r>
    </w:p>
    <w:p w14:paraId="3DF794A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m_cm</w:t>
      </w:r>
      <w:proofErr w:type="spellEnd"/>
      <w:r w:rsidRPr="00A530EB">
        <w:t xml:space="preserve"> ()</w:t>
      </w:r>
    </w:p>
    <w:p w14:paraId="5E0E89D5" w14:textId="77777777" w:rsidR="00A530EB" w:rsidRPr="00A530EB" w:rsidRDefault="00A530EB" w:rsidP="00A530EB">
      <w:r w:rsidRPr="00A530EB">
        <w:t>{</w:t>
      </w:r>
    </w:p>
    <w:p w14:paraId="6ECA8EF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6BDA6FDE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36027A0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Centimeter: "&lt;&lt;m*100;</w:t>
      </w:r>
    </w:p>
    <w:p w14:paraId="18104B6B" w14:textId="77777777" w:rsidR="00A530EB" w:rsidRPr="00A530EB" w:rsidRDefault="00A530EB" w:rsidP="00A530EB">
      <w:r w:rsidRPr="00A530EB">
        <w:t>}</w:t>
      </w:r>
    </w:p>
    <w:p w14:paraId="4429F86D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cm_m</w:t>
      </w:r>
      <w:proofErr w:type="spellEnd"/>
      <w:r w:rsidRPr="00A530EB">
        <w:t xml:space="preserve"> ()</w:t>
      </w:r>
    </w:p>
    <w:p w14:paraId="192C3C0D" w14:textId="77777777" w:rsidR="00A530EB" w:rsidRPr="00A530EB" w:rsidRDefault="00A530EB" w:rsidP="00A530EB">
      <w:r w:rsidRPr="00A530EB">
        <w:t>{</w:t>
      </w:r>
    </w:p>
    <w:p w14:paraId="5108790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&lt;&lt;"Centimeter: ";</w:t>
      </w:r>
    </w:p>
    <w:p w14:paraId="4D17746E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17DA81F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"&lt;&lt;m/100;</w:t>
      </w:r>
    </w:p>
    <w:p w14:paraId="34B8D10D" w14:textId="77777777" w:rsidR="00A530EB" w:rsidRPr="00A530EB" w:rsidRDefault="00A530EB" w:rsidP="00A530EB">
      <w:r w:rsidRPr="00A530EB">
        <w:t>}</w:t>
      </w:r>
    </w:p>
    <w:p w14:paraId="31389DE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cm_km</w:t>
      </w:r>
      <w:proofErr w:type="spellEnd"/>
      <w:r w:rsidRPr="00A530EB">
        <w:t xml:space="preserve"> ()</w:t>
      </w:r>
    </w:p>
    <w:p w14:paraId="640EEAB4" w14:textId="77777777" w:rsidR="00A530EB" w:rsidRPr="00A530EB" w:rsidRDefault="00A530EB" w:rsidP="00A530EB">
      <w:r w:rsidRPr="00A530EB">
        <w:t>{</w:t>
      </w:r>
    </w:p>
    <w:p w14:paraId="2B4EED4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&lt;&lt;"Centimeter: ";</w:t>
      </w:r>
    </w:p>
    <w:p w14:paraId="0DF1C09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0E764E1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Kilometer: "&lt;&lt;m*0.00001;</w:t>
      </w:r>
    </w:p>
    <w:p w14:paraId="6B9F0ED7" w14:textId="77777777" w:rsidR="00A530EB" w:rsidRPr="00A530EB" w:rsidRDefault="00A530EB" w:rsidP="00A530EB">
      <w:r w:rsidRPr="00A530EB">
        <w:t>}</w:t>
      </w:r>
    </w:p>
    <w:p w14:paraId="50092E50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km_cm</w:t>
      </w:r>
      <w:proofErr w:type="spellEnd"/>
      <w:r w:rsidRPr="00A530EB">
        <w:t xml:space="preserve"> ()</w:t>
      </w:r>
    </w:p>
    <w:p w14:paraId="0B429599" w14:textId="77777777" w:rsidR="00A530EB" w:rsidRPr="00A530EB" w:rsidRDefault="00A530EB" w:rsidP="00A530EB">
      <w:r w:rsidRPr="00A530EB">
        <w:t>{</w:t>
      </w:r>
    </w:p>
    <w:p w14:paraId="1471BC9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&lt;&lt;"Kilometer: ";</w:t>
      </w:r>
    </w:p>
    <w:p w14:paraId="6A5CB48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0187CBA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Centimeter: "&lt;&lt;m/0.00001;</w:t>
      </w:r>
    </w:p>
    <w:p w14:paraId="519BDF17" w14:textId="77777777" w:rsidR="00A530EB" w:rsidRPr="00A530EB" w:rsidRDefault="00A530EB" w:rsidP="00A530EB">
      <w:r w:rsidRPr="00A530EB">
        <w:t>}</w:t>
      </w:r>
    </w:p>
    <w:p w14:paraId="63CA5C02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m_mile</w:t>
      </w:r>
      <w:proofErr w:type="spellEnd"/>
      <w:r w:rsidRPr="00A530EB">
        <w:t xml:space="preserve"> ()</w:t>
      </w:r>
    </w:p>
    <w:p w14:paraId="6538982F" w14:textId="77777777" w:rsidR="00A530EB" w:rsidRPr="00A530EB" w:rsidRDefault="00A530EB" w:rsidP="00A530EB">
      <w:r w:rsidRPr="00A530EB">
        <w:t>{</w:t>
      </w:r>
    </w:p>
    <w:p w14:paraId="47332CA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1144B386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13A7DFA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Mile: "&lt;&lt;m*.00062;</w:t>
      </w:r>
    </w:p>
    <w:p w14:paraId="2A3B66C1" w14:textId="77777777" w:rsidR="00A530EB" w:rsidRPr="00A530EB" w:rsidRDefault="00A530EB" w:rsidP="00A530EB">
      <w:r w:rsidRPr="00A530EB">
        <w:t>}</w:t>
      </w:r>
    </w:p>
    <w:p w14:paraId="43E1BB3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mile_m</w:t>
      </w:r>
      <w:proofErr w:type="spellEnd"/>
      <w:r w:rsidRPr="00A530EB">
        <w:t xml:space="preserve"> ()</w:t>
      </w:r>
    </w:p>
    <w:p w14:paraId="45D873FD" w14:textId="77777777" w:rsidR="00A530EB" w:rsidRPr="00A530EB" w:rsidRDefault="00A530EB" w:rsidP="00A530EB">
      <w:r w:rsidRPr="00A530EB">
        <w:t>{</w:t>
      </w:r>
    </w:p>
    <w:p w14:paraId="1BE69B8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&lt;&lt;"Mile: ";</w:t>
      </w:r>
    </w:p>
    <w:p w14:paraId="78E99C73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3523E52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"&lt;&lt;m*1609.344;</w:t>
      </w:r>
    </w:p>
    <w:p w14:paraId="3D1A1ED8" w14:textId="77777777" w:rsidR="00A530EB" w:rsidRPr="00A530EB" w:rsidRDefault="00A530EB" w:rsidP="00A530EB">
      <w:r w:rsidRPr="00A530EB">
        <w:t>}</w:t>
      </w:r>
    </w:p>
    <w:p w14:paraId="2E1E27F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km_mile</w:t>
      </w:r>
      <w:proofErr w:type="spellEnd"/>
      <w:r w:rsidRPr="00A530EB">
        <w:t xml:space="preserve"> ()</w:t>
      </w:r>
    </w:p>
    <w:p w14:paraId="55F05DB0" w14:textId="77777777" w:rsidR="00A530EB" w:rsidRPr="00A530EB" w:rsidRDefault="00A530EB" w:rsidP="00A530EB">
      <w:r w:rsidRPr="00A530EB">
        <w:t>{</w:t>
      </w:r>
    </w:p>
    <w:p w14:paraId="014707C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&lt;&lt;"Kilometer: ";</w:t>
      </w:r>
    </w:p>
    <w:p w14:paraId="1D02F54D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15895CC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Mile: "&lt;&lt;m*.6213712;</w:t>
      </w:r>
    </w:p>
    <w:p w14:paraId="51B9CA93" w14:textId="77777777" w:rsidR="00A530EB" w:rsidRPr="00A530EB" w:rsidRDefault="00A530EB" w:rsidP="00A530EB">
      <w:r w:rsidRPr="00A530EB">
        <w:t>}</w:t>
      </w:r>
    </w:p>
    <w:p w14:paraId="5F9D3E08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mile_km</w:t>
      </w:r>
      <w:proofErr w:type="spellEnd"/>
      <w:r w:rsidRPr="00A530EB">
        <w:t xml:space="preserve"> ()</w:t>
      </w:r>
    </w:p>
    <w:p w14:paraId="2E61AC26" w14:textId="77777777" w:rsidR="00A530EB" w:rsidRPr="00A530EB" w:rsidRDefault="00A530EB" w:rsidP="00A530EB">
      <w:r w:rsidRPr="00A530EB">
        <w:t>{</w:t>
      </w:r>
    </w:p>
    <w:p w14:paraId="7415EF3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&lt;&lt;"Mile: ";</w:t>
      </w:r>
    </w:p>
    <w:p w14:paraId="088700C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3E35861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kilometer: "&lt;&lt;m*1.60934;</w:t>
      </w:r>
    </w:p>
    <w:p w14:paraId="266527B9" w14:textId="77777777" w:rsidR="00A530EB" w:rsidRPr="00A530EB" w:rsidRDefault="00A530EB" w:rsidP="00A530EB">
      <w:r w:rsidRPr="00A530EB">
        <w:t>}</w:t>
      </w:r>
    </w:p>
    <w:p w14:paraId="11B1AD1E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feet_m</w:t>
      </w:r>
      <w:proofErr w:type="spellEnd"/>
      <w:r w:rsidRPr="00A530EB">
        <w:t xml:space="preserve"> ()</w:t>
      </w:r>
    </w:p>
    <w:p w14:paraId="684B0142" w14:textId="77777777" w:rsidR="00A530EB" w:rsidRPr="00A530EB" w:rsidRDefault="00A530EB" w:rsidP="00A530EB">
      <w:r w:rsidRPr="00A530EB">
        <w:t>{</w:t>
      </w:r>
    </w:p>
    <w:p w14:paraId="207C250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&lt;&lt;"Feet: ";</w:t>
      </w:r>
    </w:p>
    <w:p w14:paraId="55A48402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2369291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"&lt;&lt;m*.3048;</w:t>
      </w:r>
    </w:p>
    <w:p w14:paraId="145AA543" w14:textId="77777777" w:rsidR="00A530EB" w:rsidRPr="00A530EB" w:rsidRDefault="00A530EB" w:rsidP="00A530EB">
      <w:r w:rsidRPr="00A530EB">
        <w:t>}</w:t>
      </w:r>
    </w:p>
    <w:p w14:paraId="7482B482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m_feet</w:t>
      </w:r>
      <w:proofErr w:type="spellEnd"/>
      <w:r w:rsidRPr="00A530EB">
        <w:t xml:space="preserve"> ()</w:t>
      </w:r>
    </w:p>
    <w:p w14:paraId="5553CFC5" w14:textId="77777777" w:rsidR="00A530EB" w:rsidRPr="00A530EB" w:rsidRDefault="00A530EB" w:rsidP="00A530EB">
      <w:r w:rsidRPr="00A530EB">
        <w:t>{</w:t>
      </w:r>
    </w:p>
    <w:p w14:paraId="0B568BD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123E7CD6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0247E22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Feet: "&lt;&lt;m*3.28084;</w:t>
      </w:r>
    </w:p>
    <w:p w14:paraId="1ABBC5CA" w14:textId="77777777" w:rsidR="00A530EB" w:rsidRPr="00A530EB" w:rsidRDefault="00A530EB" w:rsidP="00A530EB">
      <w:r w:rsidRPr="00A530EB">
        <w:t>}</w:t>
      </w:r>
    </w:p>
    <w:p w14:paraId="309FA52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inch_m</w:t>
      </w:r>
      <w:proofErr w:type="spellEnd"/>
      <w:r w:rsidRPr="00A530EB">
        <w:t xml:space="preserve"> ()</w:t>
      </w:r>
    </w:p>
    <w:p w14:paraId="778EF685" w14:textId="77777777" w:rsidR="00A530EB" w:rsidRPr="00A530EB" w:rsidRDefault="00A530EB" w:rsidP="00A530EB">
      <w:r w:rsidRPr="00A530EB">
        <w:t>{</w:t>
      </w:r>
    </w:p>
    <w:p w14:paraId="42943F1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&lt;&lt;"Inch: ";</w:t>
      </w:r>
    </w:p>
    <w:p w14:paraId="4C45D323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2DC1C7D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"&lt;&lt;m*.0254;</w:t>
      </w:r>
    </w:p>
    <w:p w14:paraId="7E1D8DE6" w14:textId="77777777" w:rsidR="00A530EB" w:rsidRPr="00A530EB" w:rsidRDefault="00A530EB" w:rsidP="00A530EB">
      <w:r w:rsidRPr="00A530EB">
        <w:t>}</w:t>
      </w:r>
    </w:p>
    <w:p w14:paraId="4ED9B33B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m_inch</w:t>
      </w:r>
      <w:proofErr w:type="spellEnd"/>
      <w:r w:rsidRPr="00A530EB">
        <w:t xml:space="preserve"> ()</w:t>
      </w:r>
    </w:p>
    <w:p w14:paraId="10BDAFE2" w14:textId="77777777" w:rsidR="00A530EB" w:rsidRPr="00A530EB" w:rsidRDefault="00A530EB" w:rsidP="00A530EB">
      <w:r w:rsidRPr="00A530EB">
        <w:t>{</w:t>
      </w:r>
    </w:p>
    <w:p w14:paraId="5811359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27419615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1A276E4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Inch: "&lt;&lt;m*39.37008;</w:t>
      </w:r>
    </w:p>
    <w:p w14:paraId="75BDB084" w14:textId="77777777" w:rsidR="00A530EB" w:rsidRPr="00A530EB" w:rsidRDefault="00A530EB" w:rsidP="00A530EB">
      <w:r w:rsidRPr="00A530EB">
        <w:t>}</w:t>
      </w:r>
    </w:p>
    <w:p w14:paraId="0929B04B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yard_m</w:t>
      </w:r>
      <w:proofErr w:type="spellEnd"/>
      <w:r w:rsidRPr="00A530EB">
        <w:t xml:space="preserve"> ()</w:t>
      </w:r>
    </w:p>
    <w:p w14:paraId="1F5CD5EF" w14:textId="77777777" w:rsidR="00A530EB" w:rsidRPr="00A530EB" w:rsidRDefault="00A530EB" w:rsidP="00A530EB">
      <w:r w:rsidRPr="00A530EB">
        <w:t>{</w:t>
      </w:r>
    </w:p>
    <w:p w14:paraId="4787FD8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&lt;&lt;"Yard: ";</w:t>
      </w:r>
    </w:p>
    <w:p w14:paraId="471502D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0C1C0A0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Meter: "&lt;&lt;m*0.9144;</w:t>
      </w:r>
    </w:p>
    <w:p w14:paraId="2AB90F99" w14:textId="77777777" w:rsidR="00A530EB" w:rsidRPr="00A530EB" w:rsidRDefault="00A530EB" w:rsidP="00A530EB">
      <w:r w:rsidRPr="00A530EB">
        <w:t>}</w:t>
      </w:r>
    </w:p>
    <w:p w14:paraId="189839C0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m_yard</w:t>
      </w:r>
      <w:proofErr w:type="spellEnd"/>
      <w:r w:rsidRPr="00A530EB">
        <w:t xml:space="preserve"> ()</w:t>
      </w:r>
    </w:p>
    <w:p w14:paraId="22EC3412" w14:textId="77777777" w:rsidR="00A530EB" w:rsidRPr="00A530EB" w:rsidRDefault="00A530EB" w:rsidP="00A530EB">
      <w:r w:rsidRPr="00A530EB">
        <w:t>{</w:t>
      </w:r>
    </w:p>
    <w:p w14:paraId="5A966EA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&lt;&lt;"Meter: ";</w:t>
      </w:r>
    </w:p>
    <w:p w14:paraId="581FEDE2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&gt;&gt;m;</w:t>
      </w:r>
    </w:p>
    <w:p w14:paraId="5BF5E28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Yard: "&lt;&lt;m*1.09361;</w:t>
      </w:r>
    </w:p>
    <w:p w14:paraId="030100D6" w14:textId="77777777" w:rsidR="00A530EB" w:rsidRPr="00A530EB" w:rsidRDefault="00A530EB" w:rsidP="00A530EB">
      <w:r w:rsidRPr="00A530EB">
        <w:t>}</w:t>
      </w:r>
    </w:p>
    <w:p w14:paraId="5889BB67" w14:textId="77777777" w:rsidR="00A530EB" w:rsidRPr="00A530EB" w:rsidRDefault="00A530EB" w:rsidP="00A530EB">
      <w:r w:rsidRPr="00A530EB">
        <w:t>};</w:t>
      </w:r>
    </w:p>
    <w:p w14:paraId="36E737F6" w14:textId="77777777" w:rsidR="00A530EB" w:rsidRPr="00A530EB" w:rsidRDefault="00A530EB" w:rsidP="00A530EB"/>
    <w:p w14:paraId="5F5AA52B" w14:textId="77777777" w:rsidR="00A530EB" w:rsidRPr="00A530EB" w:rsidRDefault="00A530EB" w:rsidP="00A530EB">
      <w:r w:rsidRPr="00A530EB">
        <w:t>class Weight // Weight section</w:t>
      </w:r>
    </w:p>
    <w:p w14:paraId="337F436E" w14:textId="77777777" w:rsidR="00A530EB" w:rsidRPr="00A530EB" w:rsidRDefault="00A530EB" w:rsidP="00A530EB">
      <w:r w:rsidRPr="00A530EB">
        <w:t>{</w:t>
      </w:r>
    </w:p>
    <w:p w14:paraId="344AA083" w14:textId="77777777" w:rsidR="00A530EB" w:rsidRPr="00A530EB" w:rsidRDefault="00A530EB" w:rsidP="00A530EB">
      <w:r w:rsidRPr="00A530EB">
        <w:t>public:</w:t>
      </w:r>
    </w:p>
    <w:p w14:paraId="2DFC9B5B" w14:textId="77777777" w:rsidR="00A530EB" w:rsidRPr="00A530EB" w:rsidRDefault="00A530EB" w:rsidP="00A530EB">
      <w:r w:rsidRPr="00A530EB">
        <w:t>double n;</w:t>
      </w:r>
    </w:p>
    <w:p w14:paraId="4EE0BCC3" w14:textId="77777777" w:rsidR="00A530EB" w:rsidRPr="00A530EB" w:rsidRDefault="00A530EB" w:rsidP="00A530EB"/>
    <w:p w14:paraId="1EB6625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milligm_gm</w:t>
      </w:r>
      <w:proofErr w:type="spellEnd"/>
      <w:r w:rsidRPr="00A530EB">
        <w:t xml:space="preserve"> ()</w:t>
      </w:r>
    </w:p>
    <w:p w14:paraId="55E7E48B" w14:textId="77777777" w:rsidR="00A530EB" w:rsidRPr="00A530EB" w:rsidRDefault="00A530EB" w:rsidP="00A530EB">
      <w:r w:rsidRPr="00A530EB">
        <w:t>{</w:t>
      </w:r>
    </w:p>
    <w:p w14:paraId="3C379E2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&lt;&lt;"Milligram: ";</w:t>
      </w:r>
    </w:p>
    <w:p w14:paraId="3CBA5EE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54D8D5D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Gram: "&lt;&lt;n*0.001;</w:t>
      </w:r>
    </w:p>
    <w:p w14:paraId="1D903282" w14:textId="77777777" w:rsidR="00A530EB" w:rsidRPr="00A530EB" w:rsidRDefault="00A530EB" w:rsidP="00A530EB">
      <w:r w:rsidRPr="00A530EB">
        <w:t>}</w:t>
      </w:r>
    </w:p>
    <w:p w14:paraId="3FEE6ECE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gm_milligm</w:t>
      </w:r>
      <w:proofErr w:type="spellEnd"/>
      <w:r w:rsidRPr="00A530EB">
        <w:t xml:space="preserve"> ()</w:t>
      </w:r>
    </w:p>
    <w:p w14:paraId="391DBCE9" w14:textId="77777777" w:rsidR="00A530EB" w:rsidRPr="00A530EB" w:rsidRDefault="00A530EB" w:rsidP="00A530EB">
      <w:r w:rsidRPr="00A530EB">
        <w:t>{</w:t>
      </w:r>
    </w:p>
    <w:p w14:paraId="44E51BF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&lt;&lt;"Gram: ";</w:t>
      </w:r>
    </w:p>
    <w:p w14:paraId="246E02E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2B73538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Milligram: "&lt;&lt;n*1000;</w:t>
      </w:r>
    </w:p>
    <w:p w14:paraId="02575D0D" w14:textId="77777777" w:rsidR="00A530EB" w:rsidRPr="00A530EB" w:rsidRDefault="00A530EB" w:rsidP="00A530EB">
      <w:r w:rsidRPr="00A530EB">
        <w:t>}</w:t>
      </w:r>
    </w:p>
    <w:p w14:paraId="6C995F6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pound_kg</w:t>
      </w:r>
      <w:proofErr w:type="spellEnd"/>
      <w:r w:rsidRPr="00A530EB">
        <w:t xml:space="preserve"> ()</w:t>
      </w:r>
    </w:p>
    <w:p w14:paraId="52ED447D" w14:textId="77777777" w:rsidR="00A530EB" w:rsidRPr="00A530EB" w:rsidRDefault="00A530EB" w:rsidP="00A530EB">
      <w:r w:rsidRPr="00A530EB">
        <w:t>{</w:t>
      </w:r>
    </w:p>
    <w:p w14:paraId="736952F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&lt;&lt;"Pound: ";</w:t>
      </w:r>
    </w:p>
    <w:p w14:paraId="2AA19D1C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151515E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Killogram</w:t>
      </w:r>
      <w:proofErr w:type="spellEnd"/>
      <w:r w:rsidRPr="00A530EB">
        <w:t>: "&lt;&lt;n*0.45359;</w:t>
      </w:r>
    </w:p>
    <w:p w14:paraId="64F66435" w14:textId="77777777" w:rsidR="00A530EB" w:rsidRPr="00A530EB" w:rsidRDefault="00A530EB" w:rsidP="00A530EB">
      <w:r w:rsidRPr="00A530EB">
        <w:t>}</w:t>
      </w:r>
    </w:p>
    <w:p w14:paraId="5B6F39E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gm_kg</w:t>
      </w:r>
      <w:proofErr w:type="spellEnd"/>
      <w:r w:rsidRPr="00A530EB">
        <w:t xml:space="preserve"> ()</w:t>
      </w:r>
    </w:p>
    <w:p w14:paraId="550DBF17" w14:textId="77777777" w:rsidR="00A530EB" w:rsidRPr="00A530EB" w:rsidRDefault="00A530EB" w:rsidP="00A530EB">
      <w:r w:rsidRPr="00A530EB">
        <w:t>{</w:t>
      </w:r>
    </w:p>
    <w:p w14:paraId="0B68C39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&lt;&lt;"Gram: ";</w:t>
      </w:r>
    </w:p>
    <w:p w14:paraId="4D23BFA9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6F7C876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Killogram</w:t>
      </w:r>
      <w:proofErr w:type="spellEnd"/>
      <w:r w:rsidRPr="00A530EB">
        <w:t>: "&lt;&lt;n*.001;</w:t>
      </w:r>
    </w:p>
    <w:p w14:paraId="1762EEBB" w14:textId="77777777" w:rsidR="00A530EB" w:rsidRPr="00A530EB" w:rsidRDefault="00A530EB" w:rsidP="00A530EB">
      <w:r w:rsidRPr="00A530EB">
        <w:t>}</w:t>
      </w:r>
    </w:p>
    <w:p w14:paraId="496D48E2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kg_gm</w:t>
      </w:r>
      <w:proofErr w:type="spellEnd"/>
      <w:r w:rsidRPr="00A530EB">
        <w:t xml:space="preserve"> ()</w:t>
      </w:r>
    </w:p>
    <w:p w14:paraId="0091F4DA" w14:textId="77777777" w:rsidR="00A530EB" w:rsidRPr="00A530EB" w:rsidRDefault="00A530EB" w:rsidP="00A530EB">
      <w:r w:rsidRPr="00A530EB">
        <w:t>{</w:t>
      </w:r>
    </w:p>
    <w:p w14:paraId="7A6AEE2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Killogram</w:t>
      </w:r>
      <w:proofErr w:type="spellEnd"/>
      <w:r w:rsidRPr="00A530EB">
        <w:t>: ";</w:t>
      </w:r>
    </w:p>
    <w:p w14:paraId="733EB59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47C9576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Gram: "&lt;&lt;n*1000;</w:t>
      </w:r>
    </w:p>
    <w:p w14:paraId="122B7D90" w14:textId="77777777" w:rsidR="00A530EB" w:rsidRPr="00A530EB" w:rsidRDefault="00A530EB" w:rsidP="00A530EB">
      <w:r w:rsidRPr="00A530EB">
        <w:t>}</w:t>
      </w:r>
    </w:p>
    <w:p w14:paraId="297CC10D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kg_pound</w:t>
      </w:r>
      <w:proofErr w:type="spellEnd"/>
      <w:r w:rsidRPr="00A530EB">
        <w:t xml:space="preserve"> ()</w:t>
      </w:r>
    </w:p>
    <w:p w14:paraId="3206CAFE" w14:textId="77777777" w:rsidR="00A530EB" w:rsidRPr="00A530EB" w:rsidRDefault="00A530EB" w:rsidP="00A530EB">
      <w:r w:rsidRPr="00A530EB">
        <w:t>{</w:t>
      </w:r>
    </w:p>
    <w:p w14:paraId="49A63FC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Killogram</w:t>
      </w:r>
      <w:proofErr w:type="spellEnd"/>
      <w:r w:rsidRPr="00A530EB">
        <w:t>: ";</w:t>
      </w:r>
    </w:p>
    <w:p w14:paraId="09E87B8D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36D878A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Pound: "&lt;&lt;2.20462*n;</w:t>
      </w:r>
    </w:p>
    <w:p w14:paraId="299AAEB6" w14:textId="77777777" w:rsidR="00A530EB" w:rsidRPr="00A530EB" w:rsidRDefault="00A530EB" w:rsidP="00A530EB">
      <w:r w:rsidRPr="00A530EB">
        <w:t>}</w:t>
      </w:r>
    </w:p>
    <w:p w14:paraId="2E2D4D7E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gm_pound</w:t>
      </w:r>
      <w:proofErr w:type="spellEnd"/>
      <w:r w:rsidRPr="00A530EB">
        <w:t xml:space="preserve"> ()</w:t>
      </w:r>
    </w:p>
    <w:p w14:paraId="1B02984B" w14:textId="77777777" w:rsidR="00A530EB" w:rsidRPr="00A530EB" w:rsidRDefault="00A530EB" w:rsidP="00A530EB">
      <w:r w:rsidRPr="00A530EB">
        <w:t>{</w:t>
      </w:r>
    </w:p>
    <w:p w14:paraId="4D992D9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&lt;&lt;"Gram: ";</w:t>
      </w:r>
    </w:p>
    <w:p w14:paraId="0876EA7A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550DFE0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Pound: "&lt;&lt;n*.0022;</w:t>
      </w:r>
    </w:p>
    <w:p w14:paraId="14D6EC65" w14:textId="77777777" w:rsidR="00A530EB" w:rsidRPr="00A530EB" w:rsidRDefault="00A530EB" w:rsidP="00A530EB">
      <w:r w:rsidRPr="00A530EB">
        <w:t>}</w:t>
      </w:r>
    </w:p>
    <w:p w14:paraId="1437ABB8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pound_gm</w:t>
      </w:r>
      <w:proofErr w:type="spellEnd"/>
      <w:r w:rsidRPr="00A530EB">
        <w:t xml:space="preserve"> ()</w:t>
      </w:r>
    </w:p>
    <w:p w14:paraId="36C38132" w14:textId="77777777" w:rsidR="00A530EB" w:rsidRPr="00A530EB" w:rsidRDefault="00A530EB" w:rsidP="00A530EB">
      <w:r w:rsidRPr="00A530EB">
        <w:t>{</w:t>
      </w:r>
    </w:p>
    <w:p w14:paraId="05401C5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&lt;&lt;"Pound: ";</w:t>
      </w:r>
    </w:p>
    <w:p w14:paraId="078C8396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34A0D1A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Gram: "&lt;&lt;n*453.59237;</w:t>
      </w:r>
    </w:p>
    <w:p w14:paraId="1896F9EA" w14:textId="77777777" w:rsidR="00A530EB" w:rsidRPr="00A530EB" w:rsidRDefault="00A530EB" w:rsidP="00A530EB">
      <w:r w:rsidRPr="00A530EB">
        <w:t>}</w:t>
      </w:r>
    </w:p>
    <w:p w14:paraId="72FE331D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kg_mton</w:t>
      </w:r>
      <w:proofErr w:type="spellEnd"/>
      <w:r w:rsidRPr="00A530EB">
        <w:t xml:space="preserve"> ()</w:t>
      </w:r>
    </w:p>
    <w:p w14:paraId="1CFBC6B7" w14:textId="77777777" w:rsidR="00A530EB" w:rsidRPr="00A530EB" w:rsidRDefault="00A530EB" w:rsidP="00A530EB">
      <w:r w:rsidRPr="00A530EB">
        <w:t>{</w:t>
      </w:r>
    </w:p>
    <w:p w14:paraId="0203129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Killogram</w:t>
      </w:r>
      <w:proofErr w:type="spellEnd"/>
      <w:r w:rsidRPr="00A530EB">
        <w:t>: ";</w:t>
      </w:r>
    </w:p>
    <w:p w14:paraId="4AED79A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1361087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MatricTon</w:t>
      </w:r>
      <w:proofErr w:type="spellEnd"/>
      <w:r w:rsidRPr="00A530EB">
        <w:t>: "&lt;&lt;n*.001;</w:t>
      </w:r>
    </w:p>
    <w:p w14:paraId="0C8E6CF7" w14:textId="77777777" w:rsidR="00A530EB" w:rsidRPr="00A530EB" w:rsidRDefault="00A530EB" w:rsidP="00A530EB">
      <w:r w:rsidRPr="00A530EB">
        <w:t>}</w:t>
      </w:r>
    </w:p>
    <w:p w14:paraId="4EF6E7E4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mton_kg</w:t>
      </w:r>
      <w:proofErr w:type="spellEnd"/>
      <w:r w:rsidRPr="00A530EB">
        <w:t xml:space="preserve"> ()</w:t>
      </w:r>
    </w:p>
    <w:p w14:paraId="712AFD74" w14:textId="77777777" w:rsidR="00A530EB" w:rsidRPr="00A530EB" w:rsidRDefault="00A530EB" w:rsidP="00A530EB">
      <w:r w:rsidRPr="00A530EB">
        <w:t>{</w:t>
      </w:r>
    </w:p>
    <w:p w14:paraId="194A2D0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Matric</w:t>
      </w:r>
      <w:proofErr w:type="spellEnd"/>
      <w:r w:rsidRPr="00A530EB">
        <w:t xml:space="preserve"> ton: ";</w:t>
      </w:r>
    </w:p>
    <w:p w14:paraId="4DAD152B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&gt;&gt;n;</w:t>
      </w:r>
    </w:p>
    <w:p w14:paraId="0411E6F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Killogram</w:t>
      </w:r>
      <w:proofErr w:type="spellEnd"/>
      <w:r w:rsidRPr="00A530EB">
        <w:t>: "&lt;&lt;n*1000;</w:t>
      </w:r>
    </w:p>
    <w:p w14:paraId="3DD765FB" w14:textId="77777777" w:rsidR="00A530EB" w:rsidRPr="00A530EB" w:rsidRDefault="00A530EB" w:rsidP="00A530EB">
      <w:r w:rsidRPr="00A530EB">
        <w:t>}</w:t>
      </w:r>
    </w:p>
    <w:p w14:paraId="0B702182" w14:textId="77777777" w:rsidR="00A530EB" w:rsidRPr="00A530EB" w:rsidRDefault="00A530EB" w:rsidP="00A530EB">
      <w:r w:rsidRPr="00A530EB">
        <w:t>};</w:t>
      </w:r>
    </w:p>
    <w:p w14:paraId="67C22B1A" w14:textId="77777777" w:rsidR="00A530EB" w:rsidRPr="00A530EB" w:rsidRDefault="00A530EB" w:rsidP="00A530EB"/>
    <w:p w14:paraId="1EFC6B19" w14:textId="77777777" w:rsidR="00A530EB" w:rsidRPr="00A530EB" w:rsidRDefault="00A530EB" w:rsidP="00A530EB">
      <w:r w:rsidRPr="00A530EB">
        <w:t>class Temperature // Temperature Section</w:t>
      </w:r>
    </w:p>
    <w:p w14:paraId="54A57213" w14:textId="77777777" w:rsidR="00A530EB" w:rsidRPr="00A530EB" w:rsidRDefault="00A530EB" w:rsidP="00A530EB">
      <w:r w:rsidRPr="00A530EB">
        <w:t>{</w:t>
      </w:r>
    </w:p>
    <w:p w14:paraId="6A16347E" w14:textId="77777777" w:rsidR="00A530EB" w:rsidRPr="00A530EB" w:rsidRDefault="00A530EB" w:rsidP="00A530EB">
      <w:r w:rsidRPr="00A530EB">
        <w:t>public:</w:t>
      </w:r>
    </w:p>
    <w:p w14:paraId="70E8ADB2" w14:textId="77777777" w:rsidR="00A530EB" w:rsidRPr="00A530EB" w:rsidRDefault="00A530EB" w:rsidP="00A530EB">
      <w:r w:rsidRPr="00A530EB">
        <w:t xml:space="preserve">double </w:t>
      </w:r>
      <w:proofErr w:type="spellStart"/>
      <w:r w:rsidRPr="00A530EB">
        <w:t>i</w:t>
      </w:r>
      <w:proofErr w:type="spellEnd"/>
      <w:r w:rsidRPr="00A530EB">
        <w:t>;</w:t>
      </w:r>
    </w:p>
    <w:p w14:paraId="295C8365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cel_f</w:t>
      </w:r>
      <w:proofErr w:type="spellEnd"/>
      <w:r w:rsidRPr="00A530EB">
        <w:t xml:space="preserve"> ()</w:t>
      </w:r>
    </w:p>
    <w:p w14:paraId="5D298BBD" w14:textId="77777777" w:rsidR="00A530EB" w:rsidRPr="00A530EB" w:rsidRDefault="00A530EB" w:rsidP="00A530EB">
      <w:r w:rsidRPr="00A530EB">
        <w:t>{</w:t>
      </w:r>
    </w:p>
    <w:p w14:paraId="1DE2A78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&lt;&lt;"Celsius: ";</w:t>
      </w:r>
    </w:p>
    <w:p w14:paraId="1B41C60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</w:t>
      </w:r>
      <w:proofErr w:type="spellStart"/>
      <w:r w:rsidRPr="00A530EB">
        <w:t>i</w:t>
      </w:r>
      <w:proofErr w:type="spellEnd"/>
      <w:r w:rsidRPr="00A530EB">
        <w:t>;</w:t>
      </w:r>
    </w:p>
    <w:p w14:paraId="4556C82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Fahrenheit: "&lt;&lt;(((9*</w:t>
      </w:r>
      <w:proofErr w:type="spellStart"/>
      <w:r w:rsidRPr="00A530EB">
        <w:t>i</w:t>
      </w:r>
      <w:proofErr w:type="spellEnd"/>
      <w:r w:rsidRPr="00A530EB">
        <w:t>)/</w:t>
      </w:r>
      <w:proofErr w:type="gramStart"/>
      <w:r w:rsidRPr="00A530EB">
        <w:t>5)+</w:t>
      </w:r>
      <w:proofErr w:type="gramEnd"/>
      <w:r w:rsidRPr="00A530EB">
        <w:t>32);</w:t>
      </w:r>
    </w:p>
    <w:p w14:paraId="2D49FA5B" w14:textId="77777777" w:rsidR="00A530EB" w:rsidRPr="00A530EB" w:rsidRDefault="00A530EB" w:rsidP="00A530EB">
      <w:r w:rsidRPr="00A530EB">
        <w:t>}</w:t>
      </w:r>
    </w:p>
    <w:p w14:paraId="0A163BA5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f_cel</w:t>
      </w:r>
      <w:proofErr w:type="spellEnd"/>
      <w:r w:rsidRPr="00A530EB">
        <w:t xml:space="preserve"> ()</w:t>
      </w:r>
    </w:p>
    <w:p w14:paraId="11FAE077" w14:textId="77777777" w:rsidR="00A530EB" w:rsidRPr="00A530EB" w:rsidRDefault="00A530EB" w:rsidP="00A530EB">
      <w:r w:rsidRPr="00A530EB">
        <w:t>{</w:t>
      </w:r>
    </w:p>
    <w:p w14:paraId="6081FF8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&lt;&lt;"Fahrenheit: ";</w:t>
      </w:r>
    </w:p>
    <w:p w14:paraId="7635F1FA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</w:t>
      </w:r>
      <w:proofErr w:type="spellStart"/>
      <w:r w:rsidRPr="00A530EB">
        <w:t>i</w:t>
      </w:r>
      <w:proofErr w:type="spellEnd"/>
      <w:r w:rsidRPr="00A530EB">
        <w:t>;</w:t>
      </w:r>
    </w:p>
    <w:p w14:paraId="0E910CA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Celsius: "&lt;&lt;(((i-32)/</w:t>
      </w:r>
      <w:proofErr w:type="gramStart"/>
      <w:r w:rsidRPr="00A530EB">
        <w:t>9)*</w:t>
      </w:r>
      <w:proofErr w:type="gramEnd"/>
      <w:r w:rsidRPr="00A530EB">
        <w:t>5);</w:t>
      </w:r>
    </w:p>
    <w:p w14:paraId="6D9EBD20" w14:textId="77777777" w:rsidR="00A530EB" w:rsidRPr="00A530EB" w:rsidRDefault="00A530EB" w:rsidP="00A530EB">
      <w:r w:rsidRPr="00A530EB">
        <w:t>}</w:t>
      </w:r>
    </w:p>
    <w:p w14:paraId="7DCA74C0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cel_k</w:t>
      </w:r>
      <w:proofErr w:type="spellEnd"/>
      <w:r w:rsidRPr="00A530EB">
        <w:t xml:space="preserve"> ()</w:t>
      </w:r>
    </w:p>
    <w:p w14:paraId="5AEDDAF7" w14:textId="77777777" w:rsidR="00A530EB" w:rsidRPr="00A530EB" w:rsidRDefault="00A530EB" w:rsidP="00A530EB">
      <w:r w:rsidRPr="00A530EB">
        <w:t>{</w:t>
      </w:r>
    </w:p>
    <w:p w14:paraId="71F6214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Cellsius</w:t>
      </w:r>
      <w:proofErr w:type="spellEnd"/>
      <w:r w:rsidRPr="00A530EB">
        <w:t>: ";</w:t>
      </w:r>
    </w:p>
    <w:p w14:paraId="0A668732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</w:t>
      </w:r>
      <w:proofErr w:type="spellStart"/>
      <w:r w:rsidRPr="00A530EB">
        <w:t>i</w:t>
      </w:r>
      <w:proofErr w:type="spellEnd"/>
      <w:r w:rsidRPr="00A530EB">
        <w:t>;</w:t>
      </w:r>
    </w:p>
    <w:p w14:paraId="1A5D2ED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Kelvin: "&lt;&lt;i+273;</w:t>
      </w:r>
    </w:p>
    <w:p w14:paraId="03DB490D" w14:textId="77777777" w:rsidR="00A530EB" w:rsidRPr="00A530EB" w:rsidRDefault="00A530EB" w:rsidP="00A530EB">
      <w:r w:rsidRPr="00A530EB">
        <w:t>}</w:t>
      </w:r>
    </w:p>
    <w:p w14:paraId="0E8E21C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k_cel</w:t>
      </w:r>
      <w:proofErr w:type="spellEnd"/>
      <w:r w:rsidRPr="00A530EB">
        <w:t xml:space="preserve"> ()</w:t>
      </w:r>
    </w:p>
    <w:p w14:paraId="7DB1E57E" w14:textId="77777777" w:rsidR="00A530EB" w:rsidRPr="00A530EB" w:rsidRDefault="00A530EB" w:rsidP="00A530EB">
      <w:r w:rsidRPr="00A530EB">
        <w:t>{</w:t>
      </w:r>
    </w:p>
    <w:p w14:paraId="2CBE00B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&lt;&lt;"Kelvin: ";</w:t>
      </w:r>
    </w:p>
    <w:p w14:paraId="102D7220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</w:t>
      </w:r>
      <w:proofErr w:type="spellStart"/>
      <w:r w:rsidRPr="00A530EB">
        <w:t>i</w:t>
      </w:r>
      <w:proofErr w:type="spellEnd"/>
      <w:r w:rsidRPr="00A530EB">
        <w:t>;</w:t>
      </w:r>
    </w:p>
    <w:p w14:paraId="3A7FF7B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Celsius: "&lt;&lt;i-273;</w:t>
      </w:r>
    </w:p>
    <w:p w14:paraId="5A4EE2E6" w14:textId="77777777" w:rsidR="00A530EB" w:rsidRPr="00A530EB" w:rsidRDefault="00A530EB" w:rsidP="00A530EB">
      <w:r w:rsidRPr="00A530EB">
        <w:t>}</w:t>
      </w:r>
    </w:p>
    <w:p w14:paraId="1F636CF8" w14:textId="77777777" w:rsidR="00A530EB" w:rsidRPr="00A530EB" w:rsidRDefault="00A530EB" w:rsidP="00A530EB">
      <w:r w:rsidRPr="00A530EB">
        <w:t>};</w:t>
      </w:r>
    </w:p>
    <w:p w14:paraId="445830A6" w14:textId="77777777" w:rsidR="00A530EB" w:rsidRPr="00A530EB" w:rsidRDefault="00A530EB" w:rsidP="00A530EB"/>
    <w:p w14:paraId="064F1FE2" w14:textId="77777777" w:rsidR="00A530EB" w:rsidRPr="00A530EB" w:rsidRDefault="00A530EB" w:rsidP="00A530EB">
      <w:r w:rsidRPr="00A530EB">
        <w:t>class Area // Area Section</w:t>
      </w:r>
    </w:p>
    <w:p w14:paraId="2486D0D5" w14:textId="77777777" w:rsidR="00A530EB" w:rsidRPr="00A530EB" w:rsidRDefault="00A530EB" w:rsidP="00A530EB">
      <w:r w:rsidRPr="00A530EB">
        <w:t>{</w:t>
      </w:r>
    </w:p>
    <w:p w14:paraId="630649E7" w14:textId="77777777" w:rsidR="00A530EB" w:rsidRPr="00A530EB" w:rsidRDefault="00A530EB" w:rsidP="00A530EB">
      <w:r w:rsidRPr="00A530EB">
        <w:t>public:</w:t>
      </w:r>
    </w:p>
    <w:p w14:paraId="034E0A8C" w14:textId="77777777" w:rsidR="00A530EB" w:rsidRPr="00A530EB" w:rsidRDefault="00A530EB" w:rsidP="00A530EB">
      <w:proofErr w:type="spellStart"/>
      <w:r w:rsidRPr="00A530EB">
        <w:t>double s</w:t>
      </w:r>
      <w:proofErr w:type="spellEnd"/>
      <w:r w:rsidRPr="00A530EB">
        <w:t>;</w:t>
      </w:r>
    </w:p>
    <w:p w14:paraId="63F7585A" w14:textId="77777777" w:rsidR="00A530EB" w:rsidRPr="00A530EB" w:rsidRDefault="00A530EB" w:rsidP="00A530EB"/>
    <w:p w14:paraId="23055715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mmSq_cmSq</w:t>
      </w:r>
      <w:proofErr w:type="spellEnd"/>
      <w:r w:rsidRPr="00A530EB">
        <w:t xml:space="preserve"> ()</w:t>
      </w:r>
    </w:p>
    <w:p w14:paraId="1EEA77B4" w14:textId="77777777" w:rsidR="00A530EB" w:rsidRPr="00A530EB" w:rsidRDefault="00A530EB" w:rsidP="00A530EB">
      <w:r w:rsidRPr="00A530EB">
        <w:t>{</w:t>
      </w:r>
    </w:p>
    <w:p w14:paraId="23FEFB4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&lt;&lt;"Milli-Meter Square: ";</w:t>
      </w:r>
    </w:p>
    <w:p w14:paraId="07FA7FD4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3006A1D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Centi-Meter square: "&lt;&lt;s*.01;</w:t>
      </w:r>
    </w:p>
    <w:p w14:paraId="097C5775" w14:textId="77777777" w:rsidR="00A530EB" w:rsidRPr="00A530EB" w:rsidRDefault="00A530EB" w:rsidP="00A530EB">
      <w:r w:rsidRPr="00A530EB">
        <w:t>}</w:t>
      </w:r>
    </w:p>
    <w:p w14:paraId="0233D184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cmSq_mmSq</w:t>
      </w:r>
      <w:proofErr w:type="spellEnd"/>
      <w:r w:rsidRPr="00A530EB">
        <w:t xml:space="preserve"> ()</w:t>
      </w:r>
    </w:p>
    <w:p w14:paraId="18F9564D" w14:textId="77777777" w:rsidR="00A530EB" w:rsidRPr="00A530EB" w:rsidRDefault="00A530EB" w:rsidP="00A530EB">
      <w:r w:rsidRPr="00A530EB">
        <w:t>{</w:t>
      </w:r>
    </w:p>
    <w:p w14:paraId="307074E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&lt;&lt;"Centi-Meter Square: ";</w:t>
      </w:r>
    </w:p>
    <w:p w14:paraId="6542BEB4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4C9ADCF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Milli-Meter Square: "&lt;&lt;s*100;</w:t>
      </w:r>
    </w:p>
    <w:p w14:paraId="6C1C37A3" w14:textId="77777777" w:rsidR="00A530EB" w:rsidRPr="00A530EB" w:rsidRDefault="00A530EB" w:rsidP="00A530EB">
      <w:r w:rsidRPr="00A530EB">
        <w:t>}</w:t>
      </w:r>
    </w:p>
    <w:p w14:paraId="118F59BC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cmSq_mSq</w:t>
      </w:r>
      <w:proofErr w:type="spellEnd"/>
      <w:r w:rsidRPr="00A530EB">
        <w:t xml:space="preserve"> ()</w:t>
      </w:r>
    </w:p>
    <w:p w14:paraId="43723BF7" w14:textId="77777777" w:rsidR="00A530EB" w:rsidRPr="00A530EB" w:rsidRDefault="00A530EB" w:rsidP="00A530EB">
      <w:r w:rsidRPr="00A530EB">
        <w:t>{</w:t>
      </w:r>
    </w:p>
    <w:p w14:paraId="1073553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&lt;&lt;"Cent-Meter Square: ";</w:t>
      </w:r>
    </w:p>
    <w:p w14:paraId="3397DFD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647306E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Square: "&lt;&lt;s*.0001;</w:t>
      </w:r>
    </w:p>
    <w:p w14:paraId="2BDDD1C5" w14:textId="77777777" w:rsidR="00A530EB" w:rsidRPr="00A530EB" w:rsidRDefault="00A530EB" w:rsidP="00A530EB">
      <w:r w:rsidRPr="00A530EB">
        <w:t>}</w:t>
      </w:r>
    </w:p>
    <w:p w14:paraId="77C54F5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mSq_cmSq</w:t>
      </w:r>
      <w:proofErr w:type="spellEnd"/>
      <w:r w:rsidRPr="00A530EB">
        <w:t xml:space="preserve"> ()</w:t>
      </w:r>
    </w:p>
    <w:p w14:paraId="67811E68" w14:textId="77777777" w:rsidR="00A530EB" w:rsidRPr="00A530EB" w:rsidRDefault="00A530EB" w:rsidP="00A530EB">
      <w:r w:rsidRPr="00A530EB">
        <w:t>{</w:t>
      </w:r>
    </w:p>
    <w:p w14:paraId="5F78745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Square: ";</w:t>
      </w:r>
    </w:p>
    <w:p w14:paraId="2B141169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3BECC0E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Centi-Meter square: "&lt;&lt;s*10000;</w:t>
      </w:r>
    </w:p>
    <w:p w14:paraId="04B092D8" w14:textId="77777777" w:rsidR="00A530EB" w:rsidRPr="00A530EB" w:rsidRDefault="00A530EB" w:rsidP="00A530EB">
      <w:r w:rsidRPr="00A530EB">
        <w:t>}</w:t>
      </w:r>
    </w:p>
    <w:p w14:paraId="04FE1BCC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mSq_kmSq</w:t>
      </w:r>
      <w:proofErr w:type="spellEnd"/>
      <w:r w:rsidRPr="00A530EB">
        <w:t xml:space="preserve"> ()</w:t>
      </w:r>
    </w:p>
    <w:p w14:paraId="237D24D9" w14:textId="77777777" w:rsidR="00A530EB" w:rsidRPr="00A530EB" w:rsidRDefault="00A530EB" w:rsidP="00A530EB">
      <w:r w:rsidRPr="00A530EB">
        <w:t>{</w:t>
      </w:r>
    </w:p>
    <w:p w14:paraId="12FB541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Square: ";</w:t>
      </w:r>
    </w:p>
    <w:p w14:paraId="4ED636EC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0B05CE8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</w:t>
      </w:r>
      <w:proofErr w:type="spellEnd"/>
      <w:r w:rsidRPr="00A530EB">
        <w:t>-Meter Square: "&lt;&lt;s*.000001;</w:t>
      </w:r>
    </w:p>
    <w:p w14:paraId="78D1063A" w14:textId="77777777" w:rsidR="00A530EB" w:rsidRPr="00A530EB" w:rsidRDefault="00A530EB" w:rsidP="00A530EB">
      <w:r w:rsidRPr="00A530EB">
        <w:t>}</w:t>
      </w:r>
    </w:p>
    <w:p w14:paraId="05E8E29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kmSq_mSq</w:t>
      </w:r>
      <w:proofErr w:type="spellEnd"/>
      <w:r w:rsidRPr="00A530EB">
        <w:t xml:space="preserve"> ()</w:t>
      </w:r>
    </w:p>
    <w:p w14:paraId="5248CC7C" w14:textId="77777777" w:rsidR="00A530EB" w:rsidRPr="00A530EB" w:rsidRDefault="00A530EB" w:rsidP="00A530EB">
      <w:r w:rsidRPr="00A530EB">
        <w:t>{</w:t>
      </w:r>
    </w:p>
    <w:p w14:paraId="4DD99BE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</w:t>
      </w:r>
      <w:proofErr w:type="spellEnd"/>
      <w:r w:rsidRPr="00A530EB">
        <w:t>-Meter Square: ";</w:t>
      </w:r>
    </w:p>
    <w:p w14:paraId="303E7AC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67F9154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Square: "&lt;&lt;s*1000000;</w:t>
      </w:r>
    </w:p>
    <w:p w14:paraId="59B2680F" w14:textId="77777777" w:rsidR="00A530EB" w:rsidRPr="00A530EB" w:rsidRDefault="00A530EB" w:rsidP="00A530EB">
      <w:r w:rsidRPr="00A530EB">
        <w:t>}</w:t>
      </w:r>
    </w:p>
    <w:p w14:paraId="2C4EFFC9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feetSq_mSq</w:t>
      </w:r>
      <w:proofErr w:type="spellEnd"/>
      <w:r w:rsidRPr="00A530EB">
        <w:t xml:space="preserve"> ()</w:t>
      </w:r>
    </w:p>
    <w:p w14:paraId="6DB790EB" w14:textId="77777777" w:rsidR="00A530EB" w:rsidRPr="00A530EB" w:rsidRDefault="00A530EB" w:rsidP="00A530EB">
      <w:r w:rsidRPr="00A530EB">
        <w:t>{</w:t>
      </w:r>
    </w:p>
    <w:p w14:paraId="363F6B7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Sqaure</w:t>
      </w:r>
      <w:proofErr w:type="spellEnd"/>
      <w:r w:rsidRPr="00A530EB">
        <w:t xml:space="preserve"> Feet: ";</w:t>
      </w:r>
    </w:p>
    <w:p w14:paraId="3A0AF492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5155694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Square: "&lt;&lt;s*.0929;</w:t>
      </w:r>
    </w:p>
    <w:p w14:paraId="54B53D6F" w14:textId="77777777" w:rsidR="00A530EB" w:rsidRPr="00A530EB" w:rsidRDefault="00A530EB" w:rsidP="00A530EB">
      <w:r w:rsidRPr="00A530EB">
        <w:t>}</w:t>
      </w:r>
    </w:p>
    <w:p w14:paraId="4802A75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mSq_feetSq</w:t>
      </w:r>
      <w:proofErr w:type="spellEnd"/>
      <w:r w:rsidRPr="00A530EB">
        <w:t xml:space="preserve"> ()</w:t>
      </w:r>
    </w:p>
    <w:p w14:paraId="28DA6A2E" w14:textId="77777777" w:rsidR="00A530EB" w:rsidRPr="00A530EB" w:rsidRDefault="00A530EB" w:rsidP="00A530EB">
      <w:r w:rsidRPr="00A530EB">
        <w:t>{</w:t>
      </w:r>
    </w:p>
    <w:p w14:paraId="5E283BA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Square: ";</w:t>
      </w:r>
    </w:p>
    <w:p w14:paraId="48865B4D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656971B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Square Feet: "&lt;&lt;s*10.76391;</w:t>
      </w:r>
    </w:p>
    <w:p w14:paraId="193B492D" w14:textId="77777777" w:rsidR="00A530EB" w:rsidRPr="00A530EB" w:rsidRDefault="00A530EB" w:rsidP="00A530EB">
      <w:r w:rsidRPr="00A530EB">
        <w:t>}</w:t>
      </w:r>
    </w:p>
    <w:p w14:paraId="12730DD4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yardSq_mSq</w:t>
      </w:r>
      <w:proofErr w:type="spellEnd"/>
      <w:r w:rsidRPr="00A530EB">
        <w:t xml:space="preserve"> ()</w:t>
      </w:r>
    </w:p>
    <w:p w14:paraId="62E6469F" w14:textId="77777777" w:rsidR="00A530EB" w:rsidRPr="00A530EB" w:rsidRDefault="00A530EB" w:rsidP="00A530EB">
      <w:r w:rsidRPr="00A530EB">
        <w:t>{</w:t>
      </w:r>
    </w:p>
    <w:p w14:paraId="37301BF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&lt;&lt;"Yard Square: ";</w:t>
      </w:r>
    </w:p>
    <w:p w14:paraId="4BAE13F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7040FC3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Square: "&lt;&lt;s*.83613;</w:t>
      </w:r>
    </w:p>
    <w:p w14:paraId="0819A6A0" w14:textId="77777777" w:rsidR="00A530EB" w:rsidRPr="00A530EB" w:rsidRDefault="00A530EB" w:rsidP="00A530EB">
      <w:r w:rsidRPr="00A530EB">
        <w:t>}</w:t>
      </w:r>
    </w:p>
    <w:p w14:paraId="5B1A0258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mSq_yardSq</w:t>
      </w:r>
      <w:proofErr w:type="spellEnd"/>
      <w:r w:rsidRPr="00A530EB">
        <w:t xml:space="preserve"> ()</w:t>
      </w:r>
    </w:p>
    <w:p w14:paraId="0FD8C8FB" w14:textId="77777777" w:rsidR="00A530EB" w:rsidRPr="00A530EB" w:rsidRDefault="00A530EB" w:rsidP="00A530EB">
      <w:r w:rsidRPr="00A530EB">
        <w:t>{</w:t>
      </w:r>
    </w:p>
    <w:p w14:paraId="0AA304F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Square: ";</w:t>
      </w:r>
    </w:p>
    <w:p w14:paraId="2B01A7DC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799164A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Yard Square: "&lt;&lt;s*1.19599;</w:t>
      </w:r>
    </w:p>
    <w:p w14:paraId="59CE8027" w14:textId="77777777" w:rsidR="00A530EB" w:rsidRPr="00A530EB" w:rsidRDefault="00A530EB" w:rsidP="00A530EB">
      <w:r w:rsidRPr="00A530EB">
        <w:t>}</w:t>
      </w:r>
    </w:p>
    <w:p w14:paraId="6217482F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mileSq_kmSq</w:t>
      </w:r>
      <w:proofErr w:type="spellEnd"/>
      <w:r w:rsidRPr="00A530EB">
        <w:t xml:space="preserve"> ()</w:t>
      </w:r>
    </w:p>
    <w:p w14:paraId="3239221E" w14:textId="77777777" w:rsidR="00A530EB" w:rsidRPr="00A530EB" w:rsidRDefault="00A530EB" w:rsidP="00A530EB">
      <w:r w:rsidRPr="00A530EB">
        <w:t>{</w:t>
      </w:r>
    </w:p>
    <w:p w14:paraId="54DEBA1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&lt;&lt;"Mile </w:t>
      </w:r>
      <w:proofErr w:type="spellStart"/>
      <w:r w:rsidRPr="00A530EB">
        <w:t>Sqaure</w:t>
      </w:r>
      <w:proofErr w:type="spellEnd"/>
      <w:r w:rsidRPr="00A530EB">
        <w:t>: ";</w:t>
      </w:r>
    </w:p>
    <w:p w14:paraId="7F9581A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259BF58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</w:t>
      </w:r>
      <w:proofErr w:type="spellEnd"/>
      <w:r w:rsidRPr="00A530EB">
        <w:t>-Meter Square: "&lt;&lt;s*2.5899;</w:t>
      </w:r>
    </w:p>
    <w:p w14:paraId="6B28153C" w14:textId="77777777" w:rsidR="00A530EB" w:rsidRPr="00A530EB" w:rsidRDefault="00A530EB" w:rsidP="00A530EB">
      <w:r w:rsidRPr="00A530EB">
        <w:t>}</w:t>
      </w:r>
    </w:p>
    <w:p w14:paraId="7BC39807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kmSq_mileSq</w:t>
      </w:r>
      <w:proofErr w:type="spellEnd"/>
      <w:r w:rsidRPr="00A530EB">
        <w:t xml:space="preserve"> ()</w:t>
      </w:r>
    </w:p>
    <w:p w14:paraId="19AC40DA" w14:textId="77777777" w:rsidR="00A530EB" w:rsidRPr="00A530EB" w:rsidRDefault="00A530EB" w:rsidP="00A530EB">
      <w:r w:rsidRPr="00A530EB">
        <w:t>{</w:t>
      </w:r>
    </w:p>
    <w:p w14:paraId="0040ABD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</w:t>
      </w:r>
      <w:proofErr w:type="spellEnd"/>
      <w:r w:rsidRPr="00A530EB">
        <w:t>-Meter Square: ";</w:t>
      </w:r>
    </w:p>
    <w:p w14:paraId="4C0DE765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4C72EAA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Mile Square: "&lt;&lt;s*.3861;</w:t>
      </w:r>
    </w:p>
    <w:p w14:paraId="6FA1E708" w14:textId="77777777" w:rsidR="00A530EB" w:rsidRPr="00A530EB" w:rsidRDefault="00A530EB" w:rsidP="00A530EB">
      <w:r w:rsidRPr="00A530EB">
        <w:t>}</w:t>
      </w:r>
    </w:p>
    <w:p w14:paraId="3129053C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acre_hect</w:t>
      </w:r>
      <w:proofErr w:type="spellEnd"/>
      <w:r w:rsidRPr="00A530EB">
        <w:t xml:space="preserve"> ()</w:t>
      </w:r>
    </w:p>
    <w:p w14:paraId="0DBA94DC" w14:textId="77777777" w:rsidR="00A530EB" w:rsidRPr="00A530EB" w:rsidRDefault="00A530EB" w:rsidP="00A530EB">
      <w:r w:rsidRPr="00A530EB">
        <w:t>{</w:t>
      </w:r>
    </w:p>
    <w:p w14:paraId="49ED690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&lt;&lt;"Acre: ";</w:t>
      </w:r>
    </w:p>
    <w:p w14:paraId="33E318B8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2A38294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Hector: "&lt;&lt;s*.40469;</w:t>
      </w:r>
    </w:p>
    <w:p w14:paraId="4793775B" w14:textId="77777777" w:rsidR="00A530EB" w:rsidRPr="00A530EB" w:rsidRDefault="00A530EB" w:rsidP="00A530EB">
      <w:r w:rsidRPr="00A530EB">
        <w:t>}</w:t>
      </w:r>
    </w:p>
    <w:p w14:paraId="7F56C89A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hect_acre</w:t>
      </w:r>
      <w:proofErr w:type="spellEnd"/>
      <w:r w:rsidRPr="00A530EB">
        <w:t xml:space="preserve"> ()</w:t>
      </w:r>
    </w:p>
    <w:p w14:paraId="3F5AC763" w14:textId="77777777" w:rsidR="00A530EB" w:rsidRPr="00A530EB" w:rsidRDefault="00A530EB" w:rsidP="00A530EB">
      <w:r w:rsidRPr="00A530EB">
        <w:t>{</w:t>
      </w:r>
    </w:p>
    <w:p w14:paraId="189FFC2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&lt;&lt;"Hector: ";</w:t>
      </w:r>
    </w:p>
    <w:p w14:paraId="4C99402E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2E4000A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Acre: "&lt;&lt;s*2.47105;</w:t>
      </w:r>
    </w:p>
    <w:p w14:paraId="6865B545" w14:textId="77777777" w:rsidR="00A530EB" w:rsidRPr="00A530EB" w:rsidRDefault="00A530EB" w:rsidP="00A530EB">
      <w:r w:rsidRPr="00A530EB">
        <w:t>}</w:t>
      </w:r>
    </w:p>
    <w:p w14:paraId="20E8178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acre_kmSq</w:t>
      </w:r>
      <w:proofErr w:type="spellEnd"/>
      <w:r w:rsidRPr="00A530EB">
        <w:t xml:space="preserve"> ()</w:t>
      </w:r>
    </w:p>
    <w:p w14:paraId="02DB2209" w14:textId="77777777" w:rsidR="00A530EB" w:rsidRPr="00A530EB" w:rsidRDefault="00A530EB" w:rsidP="00A530EB">
      <w:r w:rsidRPr="00A530EB">
        <w:t>{</w:t>
      </w:r>
    </w:p>
    <w:p w14:paraId="2BB5692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&lt;&lt;"Acre: ";</w:t>
      </w:r>
    </w:p>
    <w:p w14:paraId="698F7AEC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406B8F5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Killo</w:t>
      </w:r>
      <w:proofErr w:type="spellEnd"/>
      <w:r w:rsidRPr="00A530EB">
        <w:t>-Meter Square: "&lt;&lt;s*.00405;</w:t>
      </w:r>
    </w:p>
    <w:p w14:paraId="7966F41D" w14:textId="77777777" w:rsidR="00A530EB" w:rsidRPr="00A530EB" w:rsidRDefault="00A530EB" w:rsidP="00A530EB">
      <w:r w:rsidRPr="00A530EB">
        <w:t>}</w:t>
      </w:r>
    </w:p>
    <w:p w14:paraId="7DAFF1DF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kmSq_acre</w:t>
      </w:r>
      <w:proofErr w:type="spellEnd"/>
      <w:r w:rsidRPr="00A530EB">
        <w:t xml:space="preserve"> ()</w:t>
      </w:r>
    </w:p>
    <w:p w14:paraId="61DEE33B" w14:textId="77777777" w:rsidR="00A530EB" w:rsidRPr="00A530EB" w:rsidRDefault="00A530EB" w:rsidP="00A530EB">
      <w:r w:rsidRPr="00A530EB">
        <w:t>{</w:t>
      </w:r>
    </w:p>
    <w:p w14:paraId="3EC04BF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Killo</w:t>
      </w:r>
      <w:proofErr w:type="spellEnd"/>
      <w:r w:rsidRPr="00A530EB">
        <w:t xml:space="preserve">-Meter </w:t>
      </w:r>
      <w:proofErr w:type="spellStart"/>
      <w:r w:rsidRPr="00A530EB">
        <w:t>Sqaure</w:t>
      </w:r>
      <w:proofErr w:type="spellEnd"/>
      <w:r w:rsidRPr="00A530EB">
        <w:t>: ";</w:t>
      </w:r>
    </w:p>
    <w:p w14:paraId="722E198A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&gt;&gt;s;</w:t>
      </w:r>
    </w:p>
    <w:p w14:paraId="6D96BDC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Acre: "&lt;&lt;s*247.10538;</w:t>
      </w:r>
    </w:p>
    <w:p w14:paraId="4AFBD58F" w14:textId="77777777" w:rsidR="00A530EB" w:rsidRPr="00A530EB" w:rsidRDefault="00A530EB" w:rsidP="00A530EB">
      <w:r w:rsidRPr="00A530EB">
        <w:t>}</w:t>
      </w:r>
    </w:p>
    <w:p w14:paraId="3A3CAD6F" w14:textId="77777777" w:rsidR="00A530EB" w:rsidRPr="00A530EB" w:rsidRDefault="00A530EB" w:rsidP="00A530EB">
      <w:r w:rsidRPr="00A530EB">
        <w:t>};</w:t>
      </w:r>
    </w:p>
    <w:p w14:paraId="44D65709" w14:textId="77777777" w:rsidR="00A530EB" w:rsidRPr="00A530EB" w:rsidRDefault="00A530EB" w:rsidP="00A530EB">
      <w:r w:rsidRPr="00A530EB">
        <w:t xml:space="preserve">class Volume // Volume Section </w:t>
      </w:r>
    </w:p>
    <w:p w14:paraId="6DD5DAB2" w14:textId="77777777" w:rsidR="00A530EB" w:rsidRPr="00A530EB" w:rsidRDefault="00A530EB" w:rsidP="00A530EB">
      <w:r w:rsidRPr="00A530EB">
        <w:t>{</w:t>
      </w:r>
    </w:p>
    <w:p w14:paraId="4033C41E" w14:textId="77777777" w:rsidR="00A530EB" w:rsidRPr="00A530EB" w:rsidRDefault="00A530EB" w:rsidP="00A530EB">
      <w:r w:rsidRPr="00A530EB">
        <w:t>public:</w:t>
      </w:r>
    </w:p>
    <w:p w14:paraId="1CF78AA4" w14:textId="77777777" w:rsidR="00A530EB" w:rsidRPr="00A530EB" w:rsidRDefault="00A530EB" w:rsidP="00A530EB">
      <w:r w:rsidRPr="00A530EB">
        <w:t>double p;</w:t>
      </w:r>
    </w:p>
    <w:p w14:paraId="5F8E83F4" w14:textId="77777777" w:rsidR="00A530EB" w:rsidRPr="00A530EB" w:rsidRDefault="00A530EB" w:rsidP="00A530EB"/>
    <w:p w14:paraId="79690154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mL_L</w:t>
      </w:r>
      <w:proofErr w:type="spellEnd"/>
      <w:r w:rsidRPr="00A530EB">
        <w:t xml:space="preserve"> ()</w:t>
      </w:r>
    </w:p>
    <w:p w14:paraId="4C64DD9D" w14:textId="77777777" w:rsidR="00A530EB" w:rsidRPr="00A530EB" w:rsidRDefault="00A530EB" w:rsidP="00A530EB">
      <w:r w:rsidRPr="00A530EB">
        <w:t>{</w:t>
      </w:r>
    </w:p>
    <w:p w14:paraId="5496B1A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&lt;&lt;"Milli-</w:t>
      </w:r>
      <w:proofErr w:type="spellStart"/>
      <w:r w:rsidRPr="00A530EB">
        <w:t>Litre</w:t>
      </w:r>
      <w:proofErr w:type="spellEnd"/>
      <w:r w:rsidRPr="00A530EB">
        <w:t>: ";</w:t>
      </w:r>
    </w:p>
    <w:p w14:paraId="342ABA99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6645526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Litre</w:t>
      </w:r>
      <w:proofErr w:type="spellEnd"/>
      <w:r w:rsidRPr="00A530EB">
        <w:t>: "&lt;&lt;p*.001;</w:t>
      </w:r>
    </w:p>
    <w:p w14:paraId="0C762211" w14:textId="77777777" w:rsidR="00A530EB" w:rsidRPr="00A530EB" w:rsidRDefault="00A530EB" w:rsidP="00A530EB">
      <w:r w:rsidRPr="00A530EB">
        <w:t xml:space="preserve">} </w:t>
      </w:r>
    </w:p>
    <w:p w14:paraId="2B059CF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L_mL</w:t>
      </w:r>
      <w:proofErr w:type="spellEnd"/>
      <w:r w:rsidRPr="00A530EB">
        <w:t xml:space="preserve"> ()</w:t>
      </w:r>
    </w:p>
    <w:p w14:paraId="1162E7A7" w14:textId="77777777" w:rsidR="00A530EB" w:rsidRPr="00A530EB" w:rsidRDefault="00A530EB" w:rsidP="00A530EB">
      <w:r w:rsidRPr="00A530EB">
        <w:t>{</w:t>
      </w:r>
    </w:p>
    <w:p w14:paraId="1A5DAF3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Litre</w:t>
      </w:r>
      <w:proofErr w:type="spellEnd"/>
      <w:r w:rsidRPr="00A530EB">
        <w:t>: ";</w:t>
      </w:r>
    </w:p>
    <w:p w14:paraId="17167CC9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54BDF54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Milli-</w:t>
      </w:r>
      <w:proofErr w:type="spellStart"/>
      <w:r w:rsidRPr="00A530EB">
        <w:t>Litre</w:t>
      </w:r>
      <w:proofErr w:type="spellEnd"/>
      <w:r w:rsidRPr="00A530EB">
        <w:t>: "&lt;&lt;p*1000;</w:t>
      </w:r>
    </w:p>
    <w:p w14:paraId="1677587F" w14:textId="77777777" w:rsidR="00A530EB" w:rsidRPr="00A530EB" w:rsidRDefault="00A530EB" w:rsidP="00A530EB">
      <w:r w:rsidRPr="00A530EB">
        <w:t>}</w:t>
      </w:r>
    </w:p>
    <w:p w14:paraId="7B8AC059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cmQ_mmQ</w:t>
      </w:r>
      <w:proofErr w:type="spellEnd"/>
      <w:r w:rsidRPr="00A530EB">
        <w:t xml:space="preserve"> ()</w:t>
      </w:r>
    </w:p>
    <w:p w14:paraId="150209B9" w14:textId="77777777" w:rsidR="00A530EB" w:rsidRPr="00A530EB" w:rsidRDefault="00A530EB" w:rsidP="00A530EB">
      <w:r w:rsidRPr="00A530EB">
        <w:t xml:space="preserve">{ </w:t>
      </w:r>
    </w:p>
    <w:p w14:paraId="0A3BCD8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&lt;&lt;"Centi-Meter Cube: ";</w:t>
      </w:r>
    </w:p>
    <w:p w14:paraId="3349A823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2BC4219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Milli-Meter Cube: "&lt;&lt;p*1000;</w:t>
      </w:r>
    </w:p>
    <w:p w14:paraId="1E49F773" w14:textId="77777777" w:rsidR="00A530EB" w:rsidRPr="00A530EB" w:rsidRDefault="00A530EB" w:rsidP="00A530EB">
      <w:r w:rsidRPr="00A530EB">
        <w:t>}</w:t>
      </w:r>
    </w:p>
    <w:p w14:paraId="16A6BCD7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mmQ_cmQ</w:t>
      </w:r>
      <w:proofErr w:type="spellEnd"/>
      <w:r w:rsidRPr="00A530EB">
        <w:t xml:space="preserve"> ()</w:t>
      </w:r>
    </w:p>
    <w:p w14:paraId="15A73137" w14:textId="77777777" w:rsidR="00A530EB" w:rsidRPr="00A530EB" w:rsidRDefault="00A530EB" w:rsidP="00A530EB">
      <w:r w:rsidRPr="00A530EB">
        <w:t>{</w:t>
      </w:r>
    </w:p>
    <w:p w14:paraId="4A17CBC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&lt;&lt;"Milli-Meter Cube: ";</w:t>
      </w:r>
    </w:p>
    <w:p w14:paraId="0DF20929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1956184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Centi=Meter Cube: "&lt;&lt;p*.001;</w:t>
      </w:r>
    </w:p>
    <w:p w14:paraId="16EE1FFB" w14:textId="77777777" w:rsidR="00A530EB" w:rsidRPr="00A530EB" w:rsidRDefault="00A530EB" w:rsidP="00A530EB">
      <w:r w:rsidRPr="00A530EB">
        <w:t>}</w:t>
      </w:r>
    </w:p>
    <w:p w14:paraId="484D9EE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cmQ_mQ</w:t>
      </w:r>
      <w:proofErr w:type="spellEnd"/>
      <w:r w:rsidRPr="00A530EB">
        <w:t xml:space="preserve"> ()</w:t>
      </w:r>
    </w:p>
    <w:p w14:paraId="64D5B8AA" w14:textId="77777777" w:rsidR="00A530EB" w:rsidRPr="00A530EB" w:rsidRDefault="00A530EB" w:rsidP="00A530EB">
      <w:r w:rsidRPr="00A530EB">
        <w:t>{</w:t>
      </w:r>
    </w:p>
    <w:p w14:paraId="761A4D2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&lt;&lt;"Centi-Meter Cube: ";</w:t>
      </w:r>
    </w:p>
    <w:p w14:paraId="6A0F2450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61F10C2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Cube: "&lt;&lt;p*.000001;</w:t>
      </w:r>
    </w:p>
    <w:p w14:paraId="776CB82B" w14:textId="77777777" w:rsidR="00A530EB" w:rsidRPr="00A530EB" w:rsidRDefault="00A530EB" w:rsidP="00A530EB">
      <w:r w:rsidRPr="00A530EB">
        <w:t>}</w:t>
      </w:r>
    </w:p>
    <w:p w14:paraId="20E22EB4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mQ_cmQ</w:t>
      </w:r>
      <w:proofErr w:type="spellEnd"/>
      <w:r w:rsidRPr="00A530EB">
        <w:t xml:space="preserve"> ()</w:t>
      </w:r>
    </w:p>
    <w:p w14:paraId="20266438" w14:textId="77777777" w:rsidR="00A530EB" w:rsidRPr="00A530EB" w:rsidRDefault="00A530EB" w:rsidP="00A530EB">
      <w:r w:rsidRPr="00A530EB">
        <w:t>{</w:t>
      </w:r>
    </w:p>
    <w:p w14:paraId="7BDF6DF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Cube: ";</w:t>
      </w:r>
    </w:p>
    <w:p w14:paraId="458B8536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14823DA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Centi-Meter Cube: "&lt;&lt;p*1000000;</w:t>
      </w:r>
    </w:p>
    <w:p w14:paraId="63845C73" w14:textId="77777777" w:rsidR="00A530EB" w:rsidRPr="00A530EB" w:rsidRDefault="00A530EB" w:rsidP="00A530EB">
      <w:r w:rsidRPr="00A530EB">
        <w:t>}</w:t>
      </w:r>
    </w:p>
    <w:p w14:paraId="67DBA2BC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inchQ_mQ</w:t>
      </w:r>
      <w:proofErr w:type="spellEnd"/>
      <w:r w:rsidRPr="00A530EB">
        <w:t xml:space="preserve"> ()</w:t>
      </w:r>
    </w:p>
    <w:p w14:paraId="6FFEE2E8" w14:textId="77777777" w:rsidR="00A530EB" w:rsidRPr="00A530EB" w:rsidRDefault="00A530EB" w:rsidP="00A530EB">
      <w:r w:rsidRPr="00A530EB">
        <w:t>{</w:t>
      </w:r>
    </w:p>
    <w:p w14:paraId="2053CB9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&lt;&lt;"Cubic Inch: ";</w:t>
      </w:r>
    </w:p>
    <w:p w14:paraId="49B6AD62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00266BA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Cube: "&lt;&lt;p*.00002;</w:t>
      </w:r>
    </w:p>
    <w:p w14:paraId="5CFCEAD0" w14:textId="77777777" w:rsidR="00A530EB" w:rsidRPr="00A530EB" w:rsidRDefault="00A530EB" w:rsidP="00A530EB">
      <w:r w:rsidRPr="00A530EB">
        <w:t>}</w:t>
      </w:r>
    </w:p>
    <w:p w14:paraId="6DC9252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mQ_inchQ</w:t>
      </w:r>
      <w:proofErr w:type="spellEnd"/>
      <w:r w:rsidRPr="00A530EB">
        <w:t xml:space="preserve"> ()</w:t>
      </w:r>
    </w:p>
    <w:p w14:paraId="58A30722" w14:textId="77777777" w:rsidR="00A530EB" w:rsidRPr="00A530EB" w:rsidRDefault="00A530EB" w:rsidP="00A530EB">
      <w:r w:rsidRPr="00A530EB">
        <w:t>{</w:t>
      </w:r>
    </w:p>
    <w:p w14:paraId="0155859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Cube: ";</w:t>
      </w:r>
    </w:p>
    <w:p w14:paraId="48F283FD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1ABE591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Cubic Inch: "&lt;&lt;p*61023.74409;</w:t>
      </w:r>
    </w:p>
    <w:p w14:paraId="136D17BC" w14:textId="77777777" w:rsidR="00A530EB" w:rsidRPr="00A530EB" w:rsidRDefault="00A530EB" w:rsidP="00A530EB">
      <w:r w:rsidRPr="00A530EB">
        <w:t>}</w:t>
      </w:r>
    </w:p>
    <w:p w14:paraId="5B34403E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feetQ_mQ</w:t>
      </w:r>
      <w:proofErr w:type="spellEnd"/>
      <w:r w:rsidRPr="00A530EB">
        <w:t xml:space="preserve"> ()</w:t>
      </w:r>
    </w:p>
    <w:p w14:paraId="7E916628" w14:textId="77777777" w:rsidR="00A530EB" w:rsidRPr="00A530EB" w:rsidRDefault="00A530EB" w:rsidP="00A530EB">
      <w:r w:rsidRPr="00A530EB">
        <w:t>{</w:t>
      </w:r>
    </w:p>
    <w:p w14:paraId="2B09125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&lt;&lt;"Cubic Feet: ";</w:t>
      </w:r>
    </w:p>
    <w:p w14:paraId="1611F06C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49411E0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Cube: "&lt;&lt;p*</w:t>
      </w:r>
      <w:proofErr w:type="gramStart"/>
      <w:r w:rsidRPr="00A530EB">
        <w:t>1222 ;</w:t>
      </w:r>
      <w:proofErr w:type="gramEnd"/>
    </w:p>
    <w:p w14:paraId="6229AE42" w14:textId="77777777" w:rsidR="00A530EB" w:rsidRPr="00A530EB" w:rsidRDefault="00A530EB" w:rsidP="00A530EB">
      <w:r w:rsidRPr="00A530EB">
        <w:t>}</w:t>
      </w:r>
    </w:p>
    <w:p w14:paraId="740F1142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mQ_feetQ</w:t>
      </w:r>
      <w:proofErr w:type="spellEnd"/>
      <w:r w:rsidRPr="00A530EB">
        <w:t xml:space="preserve"> ()</w:t>
      </w:r>
    </w:p>
    <w:p w14:paraId="011617C7" w14:textId="77777777" w:rsidR="00A530EB" w:rsidRPr="00A530EB" w:rsidRDefault="00A530EB" w:rsidP="00A530EB">
      <w:r w:rsidRPr="00A530EB">
        <w:t>{</w:t>
      </w:r>
    </w:p>
    <w:p w14:paraId="479AD81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Cube: ";</w:t>
      </w:r>
    </w:p>
    <w:p w14:paraId="1A60463E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7A7388B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Cubic Feet: "&lt;&lt;p*123;</w:t>
      </w:r>
    </w:p>
    <w:p w14:paraId="3D4FFC24" w14:textId="77777777" w:rsidR="00A530EB" w:rsidRPr="00A530EB" w:rsidRDefault="00A530EB" w:rsidP="00A530EB">
      <w:r w:rsidRPr="00A530EB">
        <w:t>}</w:t>
      </w:r>
    </w:p>
    <w:p w14:paraId="4088C51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mQ_gallon</w:t>
      </w:r>
      <w:proofErr w:type="spellEnd"/>
      <w:r w:rsidRPr="00A530EB">
        <w:t xml:space="preserve"> ()</w:t>
      </w:r>
    </w:p>
    <w:p w14:paraId="59FD3521" w14:textId="77777777" w:rsidR="00A530EB" w:rsidRPr="00A530EB" w:rsidRDefault="00A530EB" w:rsidP="00A530EB">
      <w:r w:rsidRPr="00A530EB">
        <w:t>{</w:t>
      </w:r>
    </w:p>
    <w:p w14:paraId="61EC1AE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&lt;&lt;"Meter Cube: ";</w:t>
      </w:r>
    </w:p>
    <w:p w14:paraId="39D15A60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2F84E6C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Gallon: "&lt;&lt;p*264.17205;</w:t>
      </w:r>
    </w:p>
    <w:p w14:paraId="189601DD" w14:textId="77777777" w:rsidR="00A530EB" w:rsidRPr="00A530EB" w:rsidRDefault="00A530EB" w:rsidP="00A530EB">
      <w:r w:rsidRPr="00A530EB">
        <w:t xml:space="preserve">} </w:t>
      </w:r>
    </w:p>
    <w:p w14:paraId="4DD23D2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gallon_mQ</w:t>
      </w:r>
      <w:proofErr w:type="spellEnd"/>
      <w:r w:rsidRPr="00A530EB">
        <w:t xml:space="preserve"> ()</w:t>
      </w:r>
    </w:p>
    <w:p w14:paraId="1580A7AF" w14:textId="77777777" w:rsidR="00A530EB" w:rsidRPr="00A530EB" w:rsidRDefault="00A530EB" w:rsidP="00A530EB">
      <w:r w:rsidRPr="00A530EB">
        <w:t>{</w:t>
      </w:r>
    </w:p>
    <w:p w14:paraId="03ADA5F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&lt;&lt;"Gallon: ";</w:t>
      </w:r>
    </w:p>
    <w:p w14:paraId="37C5A45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343E77B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Meter Cube: "&lt;&lt;p*.00379;</w:t>
      </w:r>
    </w:p>
    <w:p w14:paraId="5B84A191" w14:textId="77777777" w:rsidR="00A530EB" w:rsidRPr="00A530EB" w:rsidRDefault="00A530EB" w:rsidP="00A530EB">
      <w:r w:rsidRPr="00A530EB">
        <w:t>}</w:t>
      </w:r>
    </w:p>
    <w:p w14:paraId="0A3726F3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L_gallon</w:t>
      </w:r>
      <w:proofErr w:type="spellEnd"/>
      <w:r w:rsidRPr="00A530EB">
        <w:t xml:space="preserve"> ()</w:t>
      </w:r>
    </w:p>
    <w:p w14:paraId="00DDE1A4" w14:textId="77777777" w:rsidR="00A530EB" w:rsidRPr="00A530EB" w:rsidRDefault="00A530EB" w:rsidP="00A530EB">
      <w:r w:rsidRPr="00A530EB">
        <w:t>{</w:t>
      </w:r>
    </w:p>
    <w:p w14:paraId="5B260E3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Litre</w:t>
      </w:r>
      <w:proofErr w:type="spellEnd"/>
      <w:r w:rsidRPr="00A530EB">
        <w:t>: ";</w:t>
      </w:r>
    </w:p>
    <w:p w14:paraId="5DFD4D2B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59865E7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&lt;&lt;"In Gallon: "&lt;&lt;p*.21997;</w:t>
      </w:r>
    </w:p>
    <w:p w14:paraId="12E2A7AB" w14:textId="77777777" w:rsidR="00A530EB" w:rsidRPr="00A530EB" w:rsidRDefault="00A530EB" w:rsidP="00A530EB">
      <w:r w:rsidRPr="00A530EB">
        <w:t>}</w:t>
      </w:r>
    </w:p>
    <w:p w14:paraId="1C46F396" w14:textId="77777777" w:rsidR="00A530EB" w:rsidRPr="00A530EB" w:rsidRDefault="00A530EB" w:rsidP="00A530EB">
      <w:r w:rsidRPr="00A530EB">
        <w:t xml:space="preserve">void </w:t>
      </w:r>
      <w:proofErr w:type="spellStart"/>
      <w:r w:rsidRPr="00A530EB">
        <w:t>gallon_L</w:t>
      </w:r>
      <w:proofErr w:type="spellEnd"/>
      <w:r w:rsidRPr="00A530EB">
        <w:t xml:space="preserve"> ()</w:t>
      </w:r>
    </w:p>
    <w:p w14:paraId="68FB7843" w14:textId="77777777" w:rsidR="00A530EB" w:rsidRPr="00A530EB" w:rsidRDefault="00A530EB" w:rsidP="00A530EB">
      <w:r w:rsidRPr="00A530EB">
        <w:t>{</w:t>
      </w:r>
    </w:p>
    <w:p w14:paraId="12419A1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&lt;&lt;"Gallon: ";</w:t>
      </w:r>
    </w:p>
    <w:p w14:paraId="79C0AEC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&gt;&gt;p;</w:t>
      </w:r>
    </w:p>
    <w:p w14:paraId="6FFE0D5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&lt;&lt;"In </w:t>
      </w:r>
      <w:proofErr w:type="spellStart"/>
      <w:r w:rsidRPr="00A530EB">
        <w:t>Litre</w:t>
      </w:r>
      <w:proofErr w:type="spellEnd"/>
      <w:r w:rsidRPr="00A530EB">
        <w:t>: "&lt;&lt;p*4.54609;</w:t>
      </w:r>
    </w:p>
    <w:p w14:paraId="00539968" w14:textId="77777777" w:rsidR="00A530EB" w:rsidRPr="00A530EB" w:rsidRDefault="00A530EB" w:rsidP="00A530EB">
      <w:r w:rsidRPr="00A530EB">
        <w:t>}</w:t>
      </w:r>
    </w:p>
    <w:p w14:paraId="2230DE8F" w14:textId="77777777" w:rsidR="00A530EB" w:rsidRPr="00A530EB" w:rsidRDefault="00A530EB" w:rsidP="00A530EB">
      <w:r w:rsidRPr="00A530EB">
        <w:t>};</w:t>
      </w:r>
    </w:p>
    <w:p w14:paraId="47D6DB22" w14:textId="77777777" w:rsidR="00A530EB" w:rsidRPr="00A530EB" w:rsidRDefault="00A530EB" w:rsidP="00A530EB">
      <w:r w:rsidRPr="00A530EB">
        <w:t>int main () // Main Function</w:t>
      </w:r>
    </w:p>
    <w:p w14:paraId="18A17EA5" w14:textId="77777777" w:rsidR="00A530EB" w:rsidRPr="00A530EB" w:rsidRDefault="00A530EB" w:rsidP="00A530EB">
      <w:r w:rsidRPr="00A530EB">
        <w:t>{</w:t>
      </w:r>
    </w:p>
    <w:p w14:paraId="06844AE0" w14:textId="77777777" w:rsidR="00A530EB" w:rsidRPr="00A530EB" w:rsidRDefault="00A530EB" w:rsidP="00A530EB">
      <w:r w:rsidRPr="00A530EB">
        <w:t>Length l;</w:t>
      </w:r>
    </w:p>
    <w:p w14:paraId="1C391911" w14:textId="77777777" w:rsidR="00A530EB" w:rsidRPr="00A530EB" w:rsidRDefault="00A530EB" w:rsidP="00A530EB">
      <w:r w:rsidRPr="00A530EB">
        <w:t>Weight w;</w:t>
      </w:r>
    </w:p>
    <w:p w14:paraId="558362AA" w14:textId="77777777" w:rsidR="00A530EB" w:rsidRPr="00A530EB" w:rsidRDefault="00A530EB" w:rsidP="00A530EB">
      <w:r w:rsidRPr="00A530EB">
        <w:t>Temperature t;</w:t>
      </w:r>
    </w:p>
    <w:p w14:paraId="2C6CE428" w14:textId="77777777" w:rsidR="00A530EB" w:rsidRPr="00A530EB" w:rsidRDefault="00A530EB" w:rsidP="00A530EB">
      <w:r w:rsidRPr="00A530EB">
        <w:t>Volume v;</w:t>
      </w:r>
    </w:p>
    <w:p w14:paraId="6879A88C" w14:textId="77777777" w:rsidR="00A530EB" w:rsidRPr="00A530EB" w:rsidRDefault="00A530EB" w:rsidP="00A530EB">
      <w:r w:rsidRPr="00A530EB">
        <w:t xml:space="preserve">Area a; </w:t>
      </w:r>
    </w:p>
    <w:p w14:paraId="1E43F0C8" w14:textId="77777777" w:rsidR="00A530EB" w:rsidRPr="00A530EB" w:rsidRDefault="00A530EB" w:rsidP="00A530EB">
      <w:r w:rsidRPr="00A530EB">
        <w:t>int y;</w:t>
      </w:r>
    </w:p>
    <w:p w14:paraId="2F78EE0B" w14:textId="77777777" w:rsidR="00A530EB" w:rsidRPr="00A530EB" w:rsidRDefault="00A530EB" w:rsidP="00A530EB">
      <w:r w:rsidRPr="00A530EB">
        <w:t xml:space="preserve">char </w:t>
      </w:r>
      <w:proofErr w:type="spellStart"/>
      <w:proofErr w:type="gramStart"/>
      <w:r w:rsidRPr="00A530EB">
        <w:t>x,i</w:t>
      </w:r>
      <w:proofErr w:type="spellEnd"/>
      <w:proofErr w:type="gramEnd"/>
      <w:r w:rsidRPr="00A530EB">
        <w:t>;</w:t>
      </w:r>
    </w:p>
    <w:p w14:paraId="4D50D71D" w14:textId="77777777" w:rsidR="00A530EB" w:rsidRPr="00A530EB" w:rsidRDefault="00A530EB" w:rsidP="00A530EB"/>
    <w:p w14:paraId="31595970" w14:textId="77777777" w:rsidR="00A530EB" w:rsidRPr="00A530EB" w:rsidRDefault="00A530EB" w:rsidP="00A530EB">
      <w:r w:rsidRPr="00A530EB">
        <w:t>string str = "            UNIT CONVERSION CALCULATOR     ";</w:t>
      </w:r>
    </w:p>
    <w:p w14:paraId="4BC8F8BA" w14:textId="77777777" w:rsidR="00A530EB" w:rsidRPr="00A530EB" w:rsidRDefault="00A530EB" w:rsidP="00A530EB">
      <w:r w:rsidRPr="00A530EB">
        <w:t xml:space="preserve">    int N = </w:t>
      </w:r>
      <w:proofErr w:type="spellStart"/>
      <w:proofErr w:type="gramStart"/>
      <w:r w:rsidRPr="00A530EB">
        <w:t>str.length</w:t>
      </w:r>
      <w:proofErr w:type="spellEnd"/>
      <w:proofErr w:type="gramEnd"/>
      <w:r w:rsidRPr="00A530EB">
        <w:t>();</w:t>
      </w:r>
    </w:p>
    <w:p w14:paraId="77FAC5A4" w14:textId="77777777" w:rsidR="00A530EB" w:rsidRPr="00A530EB" w:rsidRDefault="00A530EB" w:rsidP="00A530EB">
      <w:r w:rsidRPr="00A530EB">
        <w:t xml:space="preserve">    </w:t>
      </w:r>
      <w:proofErr w:type="spellStart"/>
      <w:proofErr w:type="gramStart"/>
      <w:r w:rsidRPr="00A530EB">
        <w:t>HeadingString</w:t>
      </w:r>
      <w:proofErr w:type="spellEnd"/>
      <w:r w:rsidRPr="00A530EB">
        <w:t>(</w:t>
      </w:r>
      <w:proofErr w:type="gramEnd"/>
      <w:r w:rsidRPr="00A530EB">
        <w:t>str, N);</w:t>
      </w:r>
    </w:p>
    <w:p w14:paraId="6A7D2F1E" w14:textId="77777777" w:rsidR="00A530EB" w:rsidRPr="00A530EB" w:rsidRDefault="00A530EB" w:rsidP="00A530EB">
      <w:r w:rsidRPr="00A530EB">
        <w:t>do</w:t>
      </w:r>
    </w:p>
    <w:p w14:paraId="5F858C8E" w14:textId="77777777" w:rsidR="00A530EB" w:rsidRPr="00A530EB" w:rsidRDefault="00A530EB" w:rsidP="00A530EB">
      <w:r w:rsidRPr="00A530EB">
        <w:t>{</w:t>
      </w:r>
    </w:p>
    <w:p w14:paraId="216E0AB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TYPE"&lt;&lt;"\n ------";</w:t>
      </w:r>
    </w:p>
    <w:p w14:paraId="159CD96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1: Length\n" &lt;&lt; " 2: </w:t>
      </w:r>
      <w:proofErr w:type="spellStart"/>
      <w:r w:rsidRPr="00A530EB">
        <w:t>Temparature</w:t>
      </w:r>
      <w:proofErr w:type="spellEnd"/>
      <w:r w:rsidRPr="00A530EB">
        <w:t>\n"&lt;&lt;" 3: Weight\n"&lt;&lt;" 4: Area\n"&lt;&lt;" 5: Volume\n" &lt;&lt;" 6: Formulae Book\n";</w:t>
      </w:r>
    </w:p>
    <w:p w14:paraId="3D4C371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&lt;&lt;"\n\</w:t>
      </w:r>
      <w:proofErr w:type="spellStart"/>
      <w:r w:rsidRPr="00A530EB">
        <w:t>nPlease</w:t>
      </w:r>
      <w:proofErr w:type="spellEnd"/>
      <w:r w:rsidRPr="00A530EB">
        <w:t xml:space="preserve"> choose your </w:t>
      </w:r>
      <w:proofErr w:type="spellStart"/>
      <w:r w:rsidRPr="00A530EB">
        <w:t>Convertion</w:t>
      </w:r>
      <w:proofErr w:type="spellEnd"/>
      <w:r w:rsidRPr="00A530EB">
        <w:t xml:space="preserve"> Type: ";</w:t>
      </w:r>
    </w:p>
    <w:p w14:paraId="2FEACA9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&gt;&gt;x;</w:t>
      </w:r>
    </w:p>
    <w:p w14:paraId="5D6BF7FF" w14:textId="77777777" w:rsidR="00A530EB" w:rsidRPr="00A530EB" w:rsidRDefault="00A530EB" w:rsidP="00A530EB">
      <w:r w:rsidRPr="00A530EB">
        <w:t>if(x=='1')</w:t>
      </w:r>
    </w:p>
    <w:p w14:paraId="1215E15C" w14:textId="77777777" w:rsidR="00A530EB" w:rsidRPr="00A530EB" w:rsidRDefault="00A530EB" w:rsidP="00A530EB">
      <w:r w:rsidRPr="00A530EB">
        <w:t>{</w:t>
      </w:r>
    </w:p>
    <w:p w14:paraId="6C73333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&lt;&lt;"\n\n choose your unit </w:t>
      </w:r>
      <w:proofErr w:type="spellStart"/>
      <w:r w:rsidRPr="00A530EB">
        <w:t>convertion</w:t>
      </w:r>
      <w:proofErr w:type="spellEnd"/>
      <w:r w:rsidRPr="00A530EB">
        <w:t>:\n";</w:t>
      </w:r>
    </w:p>
    <w:p w14:paraId="1A8129B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 :</w:t>
      </w:r>
      <w:proofErr w:type="gramEnd"/>
      <w:r w:rsidRPr="00A530EB">
        <w:t xml:space="preserve"> mm-m";</w:t>
      </w:r>
    </w:p>
    <w:p w14:paraId="682B004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2 :</w:t>
      </w:r>
      <w:proofErr w:type="gramEnd"/>
      <w:r w:rsidRPr="00A530EB">
        <w:t xml:space="preserve"> m-mm";</w:t>
      </w:r>
    </w:p>
    <w:p w14:paraId="54B60AE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3 :</w:t>
      </w:r>
      <w:proofErr w:type="gramEnd"/>
      <w:r w:rsidRPr="00A530EB">
        <w:t xml:space="preserve"> cm-m";</w:t>
      </w:r>
    </w:p>
    <w:p w14:paraId="66CDA78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4 :</w:t>
      </w:r>
      <w:proofErr w:type="gramEnd"/>
      <w:r w:rsidRPr="00A530EB">
        <w:t xml:space="preserve"> m-cm";</w:t>
      </w:r>
    </w:p>
    <w:p w14:paraId="7AA0847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5 :</w:t>
      </w:r>
      <w:proofErr w:type="gramEnd"/>
      <w:r w:rsidRPr="00A530EB">
        <w:t xml:space="preserve"> m-km";</w:t>
      </w:r>
    </w:p>
    <w:p w14:paraId="7B06995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6 :</w:t>
      </w:r>
      <w:proofErr w:type="gramEnd"/>
      <w:r w:rsidRPr="00A530EB">
        <w:t xml:space="preserve"> km-m";</w:t>
      </w:r>
    </w:p>
    <w:p w14:paraId="47350C1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7 :</w:t>
      </w:r>
      <w:proofErr w:type="gramEnd"/>
      <w:r w:rsidRPr="00A530EB">
        <w:t xml:space="preserve"> </w:t>
      </w:r>
      <w:proofErr w:type="spellStart"/>
      <w:r w:rsidRPr="00A530EB">
        <w:t>cm_km</w:t>
      </w:r>
      <w:proofErr w:type="spellEnd"/>
      <w:r w:rsidRPr="00A530EB">
        <w:t>";</w:t>
      </w:r>
    </w:p>
    <w:p w14:paraId="591DFA2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8 :</w:t>
      </w:r>
      <w:proofErr w:type="gramEnd"/>
      <w:r w:rsidRPr="00A530EB">
        <w:t xml:space="preserve"> km-cm";</w:t>
      </w:r>
    </w:p>
    <w:p w14:paraId="6E130A5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9 :</w:t>
      </w:r>
      <w:proofErr w:type="gramEnd"/>
      <w:r w:rsidRPr="00A530EB">
        <w:t xml:space="preserve"> m-mile";</w:t>
      </w:r>
    </w:p>
    <w:p w14:paraId="6B810A8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10 :</w:t>
      </w:r>
      <w:proofErr w:type="gramEnd"/>
      <w:r w:rsidRPr="00A530EB">
        <w:t xml:space="preserve"> mile-m";</w:t>
      </w:r>
    </w:p>
    <w:p w14:paraId="507D527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11 :</w:t>
      </w:r>
      <w:proofErr w:type="gramEnd"/>
      <w:r w:rsidRPr="00A530EB">
        <w:t xml:space="preserve"> km-mile";</w:t>
      </w:r>
    </w:p>
    <w:p w14:paraId="72D1FB2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12 :</w:t>
      </w:r>
      <w:proofErr w:type="gramEnd"/>
      <w:r w:rsidRPr="00A530EB">
        <w:t xml:space="preserve"> mile-km";</w:t>
      </w:r>
    </w:p>
    <w:p w14:paraId="7C9C98B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13 :</w:t>
      </w:r>
      <w:proofErr w:type="gramEnd"/>
      <w:r w:rsidRPr="00A530EB">
        <w:t xml:space="preserve"> feet-m";</w:t>
      </w:r>
    </w:p>
    <w:p w14:paraId="1E9AF85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14 :</w:t>
      </w:r>
      <w:proofErr w:type="gramEnd"/>
      <w:r w:rsidRPr="00A530EB">
        <w:t xml:space="preserve"> m-feet";</w:t>
      </w:r>
    </w:p>
    <w:p w14:paraId="3A3648C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15 :</w:t>
      </w:r>
      <w:proofErr w:type="gramEnd"/>
      <w:r w:rsidRPr="00A530EB">
        <w:t xml:space="preserve"> inch-m";</w:t>
      </w:r>
    </w:p>
    <w:p w14:paraId="4F92909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16 :</w:t>
      </w:r>
      <w:proofErr w:type="gramEnd"/>
      <w:r w:rsidRPr="00A530EB">
        <w:t xml:space="preserve"> m-inch";</w:t>
      </w:r>
    </w:p>
    <w:p w14:paraId="44C3028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17 :</w:t>
      </w:r>
      <w:proofErr w:type="gramEnd"/>
      <w:r w:rsidRPr="00A530EB">
        <w:t xml:space="preserve"> yard-m";</w:t>
      </w:r>
    </w:p>
    <w:p w14:paraId="0845861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18 :</w:t>
      </w:r>
      <w:proofErr w:type="gramEnd"/>
      <w:r w:rsidRPr="00A530EB">
        <w:t xml:space="preserve"> m-yard\n";</w:t>
      </w:r>
    </w:p>
    <w:p w14:paraId="6E35A99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&lt;&lt;"choice: ";</w:t>
      </w:r>
    </w:p>
    <w:p w14:paraId="1BB72CFE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&gt;&gt;y;</w:t>
      </w:r>
    </w:p>
    <w:p w14:paraId="5D45D5E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&lt;&lt;"----------------\n\n";</w:t>
      </w:r>
    </w:p>
    <w:p w14:paraId="5B2CD424" w14:textId="77777777" w:rsidR="00A530EB" w:rsidRPr="00A530EB" w:rsidRDefault="00A530EB" w:rsidP="00A530EB">
      <w:r w:rsidRPr="00A530EB">
        <w:t>switch(y)</w:t>
      </w:r>
    </w:p>
    <w:p w14:paraId="61D34A42" w14:textId="77777777" w:rsidR="00A530EB" w:rsidRPr="00A530EB" w:rsidRDefault="00A530EB" w:rsidP="00A530EB">
      <w:r w:rsidRPr="00A530EB">
        <w:t>{</w:t>
      </w:r>
    </w:p>
    <w:p w14:paraId="01D4B660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1:l</w:t>
      </w:r>
      <w:proofErr w:type="gramEnd"/>
      <w:r w:rsidRPr="00A530EB">
        <w:t>.mm_m();</w:t>
      </w:r>
    </w:p>
    <w:p w14:paraId="58651FAB" w14:textId="77777777" w:rsidR="00A530EB" w:rsidRPr="00A530EB" w:rsidRDefault="00A530EB" w:rsidP="00A530EB">
      <w:r w:rsidRPr="00A530EB">
        <w:t>break;</w:t>
      </w:r>
    </w:p>
    <w:p w14:paraId="3A7CD610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2:l</w:t>
      </w:r>
      <w:proofErr w:type="gramEnd"/>
      <w:r w:rsidRPr="00A530EB">
        <w:t>.m_mm();</w:t>
      </w:r>
    </w:p>
    <w:p w14:paraId="622D06B7" w14:textId="77777777" w:rsidR="00A530EB" w:rsidRPr="00A530EB" w:rsidRDefault="00A530EB" w:rsidP="00A530EB">
      <w:r w:rsidRPr="00A530EB">
        <w:t>break;</w:t>
      </w:r>
    </w:p>
    <w:p w14:paraId="746791B0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3:l</w:t>
      </w:r>
      <w:proofErr w:type="gramEnd"/>
      <w:r w:rsidRPr="00A530EB">
        <w:t>.cm_m();</w:t>
      </w:r>
    </w:p>
    <w:p w14:paraId="444D0CC4" w14:textId="77777777" w:rsidR="00A530EB" w:rsidRPr="00A530EB" w:rsidRDefault="00A530EB" w:rsidP="00A530EB">
      <w:r w:rsidRPr="00A530EB">
        <w:t>break;</w:t>
      </w:r>
    </w:p>
    <w:p w14:paraId="5AEF908C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4:l</w:t>
      </w:r>
      <w:proofErr w:type="gramEnd"/>
      <w:r w:rsidRPr="00A530EB">
        <w:t>.m_cm();</w:t>
      </w:r>
    </w:p>
    <w:p w14:paraId="3389206E" w14:textId="77777777" w:rsidR="00A530EB" w:rsidRPr="00A530EB" w:rsidRDefault="00A530EB" w:rsidP="00A530EB">
      <w:r w:rsidRPr="00A530EB">
        <w:t>break;</w:t>
      </w:r>
    </w:p>
    <w:p w14:paraId="2EADE012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5:l</w:t>
      </w:r>
      <w:proofErr w:type="gramEnd"/>
      <w:r w:rsidRPr="00A530EB">
        <w:t>.m_km();</w:t>
      </w:r>
    </w:p>
    <w:p w14:paraId="5F79F0A6" w14:textId="77777777" w:rsidR="00A530EB" w:rsidRPr="00A530EB" w:rsidRDefault="00A530EB" w:rsidP="00A530EB">
      <w:r w:rsidRPr="00A530EB">
        <w:t>break;</w:t>
      </w:r>
    </w:p>
    <w:p w14:paraId="6411EF89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6:l</w:t>
      </w:r>
      <w:proofErr w:type="gramEnd"/>
      <w:r w:rsidRPr="00A530EB">
        <w:t>.km_m();</w:t>
      </w:r>
    </w:p>
    <w:p w14:paraId="1F1F55CE" w14:textId="77777777" w:rsidR="00A530EB" w:rsidRPr="00A530EB" w:rsidRDefault="00A530EB" w:rsidP="00A530EB">
      <w:r w:rsidRPr="00A530EB">
        <w:t>break;</w:t>
      </w:r>
    </w:p>
    <w:p w14:paraId="102B7D0E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7:l</w:t>
      </w:r>
      <w:proofErr w:type="gramEnd"/>
      <w:r w:rsidRPr="00A530EB">
        <w:t>.cm_km();</w:t>
      </w:r>
    </w:p>
    <w:p w14:paraId="6F6944EB" w14:textId="77777777" w:rsidR="00A530EB" w:rsidRPr="00A530EB" w:rsidRDefault="00A530EB" w:rsidP="00A530EB">
      <w:r w:rsidRPr="00A530EB">
        <w:t>break;</w:t>
      </w:r>
    </w:p>
    <w:p w14:paraId="3485EC79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8:l</w:t>
      </w:r>
      <w:proofErr w:type="gramEnd"/>
      <w:r w:rsidRPr="00A530EB">
        <w:t>.km_cm();</w:t>
      </w:r>
    </w:p>
    <w:p w14:paraId="10CDB69A" w14:textId="77777777" w:rsidR="00A530EB" w:rsidRPr="00A530EB" w:rsidRDefault="00A530EB" w:rsidP="00A530EB">
      <w:r w:rsidRPr="00A530EB">
        <w:t>break;</w:t>
      </w:r>
    </w:p>
    <w:p w14:paraId="3EE2E0DA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9:l</w:t>
      </w:r>
      <w:proofErr w:type="gramEnd"/>
      <w:r w:rsidRPr="00A530EB">
        <w:t>.m_mile();</w:t>
      </w:r>
    </w:p>
    <w:p w14:paraId="20D8D9CC" w14:textId="77777777" w:rsidR="00A530EB" w:rsidRPr="00A530EB" w:rsidRDefault="00A530EB" w:rsidP="00A530EB">
      <w:r w:rsidRPr="00A530EB">
        <w:t>break;</w:t>
      </w:r>
    </w:p>
    <w:p w14:paraId="3A282F57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10:l</w:t>
      </w:r>
      <w:proofErr w:type="gramEnd"/>
      <w:r w:rsidRPr="00A530EB">
        <w:t>.mile_m();</w:t>
      </w:r>
    </w:p>
    <w:p w14:paraId="32ACFA58" w14:textId="77777777" w:rsidR="00A530EB" w:rsidRPr="00A530EB" w:rsidRDefault="00A530EB" w:rsidP="00A530EB">
      <w:r w:rsidRPr="00A530EB">
        <w:t>break;</w:t>
      </w:r>
    </w:p>
    <w:p w14:paraId="310CBE5D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11:l</w:t>
      </w:r>
      <w:proofErr w:type="gramEnd"/>
      <w:r w:rsidRPr="00A530EB">
        <w:t>.km_mile();</w:t>
      </w:r>
    </w:p>
    <w:p w14:paraId="50EFB8B2" w14:textId="77777777" w:rsidR="00A530EB" w:rsidRPr="00A530EB" w:rsidRDefault="00A530EB" w:rsidP="00A530EB">
      <w:r w:rsidRPr="00A530EB">
        <w:t>break;</w:t>
      </w:r>
    </w:p>
    <w:p w14:paraId="178D6660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12:l</w:t>
      </w:r>
      <w:proofErr w:type="gramEnd"/>
      <w:r w:rsidRPr="00A530EB">
        <w:t>.mile_km();</w:t>
      </w:r>
    </w:p>
    <w:p w14:paraId="269D1EF5" w14:textId="77777777" w:rsidR="00A530EB" w:rsidRPr="00A530EB" w:rsidRDefault="00A530EB" w:rsidP="00A530EB">
      <w:r w:rsidRPr="00A530EB">
        <w:t>break;</w:t>
      </w:r>
    </w:p>
    <w:p w14:paraId="74B96BAD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13:l</w:t>
      </w:r>
      <w:proofErr w:type="gramEnd"/>
      <w:r w:rsidRPr="00A530EB">
        <w:t>.feet_m();</w:t>
      </w:r>
    </w:p>
    <w:p w14:paraId="0864C16A" w14:textId="77777777" w:rsidR="00A530EB" w:rsidRPr="00A530EB" w:rsidRDefault="00A530EB" w:rsidP="00A530EB">
      <w:r w:rsidRPr="00A530EB">
        <w:t>break;</w:t>
      </w:r>
    </w:p>
    <w:p w14:paraId="1C5CB2D6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14:l</w:t>
      </w:r>
      <w:proofErr w:type="gramEnd"/>
      <w:r w:rsidRPr="00A530EB">
        <w:t>.m_feet();</w:t>
      </w:r>
    </w:p>
    <w:p w14:paraId="2B457F7B" w14:textId="77777777" w:rsidR="00A530EB" w:rsidRPr="00A530EB" w:rsidRDefault="00A530EB" w:rsidP="00A530EB">
      <w:r w:rsidRPr="00A530EB">
        <w:t>break;</w:t>
      </w:r>
    </w:p>
    <w:p w14:paraId="24384CF4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15:l</w:t>
      </w:r>
      <w:proofErr w:type="gramEnd"/>
      <w:r w:rsidRPr="00A530EB">
        <w:t>.inch_m();</w:t>
      </w:r>
    </w:p>
    <w:p w14:paraId="1EECFA1E" w14:textId="77777777" w:rsidR="00A530EB" w:rsidRPr="00A530EB" w:rsidRDefault="00A530EB" w:rsidP="00A530EB">
      <w:r w:rsidRPr="00A530EB">
        <w:t>break;</w:t>
      </w:r>
    </w:p>
    <w:p w14:paraId="044423B3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16:l</w:t>
      </w:r>
      <w:proofErr w:type="gramEnd"/>
      <w:r w:rsidRPr="00A530EB">
        <w:t>.m_inch();</w:t>
      </w:r>
    </w:p>
    <w:p w14:paraId="451A327D" w14:textId="77777777" w:rsidR="00A530EB" w:rsidRPr="00A530EB" w:rsidRDefault="00A530EB" w:rsidP="00A530EB">
      <w:r w:rsidRPr="00A530EB">
        <w:t>break;</w:t>
      </w:r>
    </w:p>
    <w:p w14:paraId="190FC28C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17:l</w:t>
      </w:r>
      <w:proofErr w:type="gramEnd"/>
      <w:r w:rsidRPr="00A530EB">
        <w:t>.yard_m();</w:t>
      </w:r>
    </w:p>
    <w:p w14:paraId="0CA7463C" w14:textId="77777777" w:rsidR="00A530EB" w:rsidRPr="00A530EB" w:rsidRDefault="00A530EB" w:rsidP="00A530EB">
      <w:r w:rsidRPr="00A530EB">
        <w:t>break;</w:t>
      </w:r>
    </w:p>
    <w:p w14:paraId="083E2951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18:l</w:t>
      </w:r>
      <w:proofErr w:type="gramEnd"/>
      <w:r w:rsidRPr="00A530EB">
        <w:t>.m_yard();</w:t>
      </w:r>
    </w:p>
    <w:p w14:paraId="53C3C0C5" w14:textId="77777777" w:rsidR="00A530EB" w:rsidRPr="00A530EB" w:rsidRDefault="00A530EB" w:rsidP="00A530EB">
      <w:r w:rsidRPr="00A530EB">
        <w:t xml:space="preserve">break; </w:t>
      </w:r>
    </w:p>
    <w:p w14:paraId="17C73630" w14:textId="77777777" w:rsidR="00A530EB" w:rsidRPr="00A530EB" w:rsidRDefault="00A530EB" w:rsidP="00A530EB">
      <w:proofErr w:type="spellStart"/>
      <w:proofErr w:type="gramStart"/>
      <w:r w:rsidRPr="00A530EB">
        <w:t>default:cout</w:t>
      </w:r>
      <w:proofErr w:type="spellEnd"/>
      <w:proofErr w:type="gramEnd"/>
      <w:r w:rsidRPr="00A530EB">
        <w:t>&lt;&lt;"YOU CHOSE WRONG OPTION!";</w:t>
      </w:r>
    </w:p>
    <w:p w14:paraId="50768323" w14:textId="77777777" w:rsidR="00A530EB" w:rsidRPr="00A530EB" w:rsidRDefault="00A530EB" w:rsidP="00A530EB">
      <w:r w:rsidRPr="00A530EB">
        <w:t>break;</w:t>
      </w:r>
    </w:p>
    <w:p w14:paraId="6D91BC4A" w14:textId="77777777" w:rsidR="00A530EB" w:rsidRPr="00A530EB" w:rsidRDefault="00A530EB" w:rsidP="00A530EB">
      <w:r w:rsidRPr="00A530EB">
        <w:t>}</w:t>
      </w:r>
    </w:p>
    <w:p w14:paraId="0AF15647" w14:textId="77777777" w:rsidR="00A530EB" w:rsidRPr="00A530EB" w:rsidRDefault="00A530EB" w:rsidP="00A530EB">
      <w:r w:rsidRPr="00A530EB">
        <w:t>}</w:t>
      </w:r>
    </w:p>
    <w:p w14:paraId="67878AC7" w14:textId="77777777" w:rsidR="00A530EB" w:rsidRPr="00A530EB" w:rsidRDefault="00A530EB" w:rsidP="00A530EB">
      <w:r w:rsidRPr="00A530EB">
        <w:t>else if(x=='2')</w:t>
      </w:r>
    </w:p>
    <w:p w14:paraId="55E3DBD8" w14:textId="77777777" w:rsidR="00A530EB" w:rsidRPr="00A530EB" w:rsidRDefault="00A530EB" w:rsidP="00A530EB">
      <w:r w:rsidRPr="00A530EB">
        <w:t>{</w:t>
      </w:r>
    </w:p>
    <w:p w14:paraId="2175C85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&lt;&lt;"\n\n choose your unit </w:t>
      </w:r>
      <w:proofErr w:type="spellStart"/>
      <w:r w:rsidRPr="00A530EB">
        <w:t>convertion</w:t>
      </w:r>
      <w:proofErr w:type="spellEnd"/>
      <w:r w:rsidRPr="00A530EB">
        <w:t>:\n";</w:t>
      </w:r>
    </w:p>
    <w:p w14:paraId="3E94319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1: Celsius-Fahrenheit";</w:t>
      </w:r>
    </w:p>
    <w:p w14:paraId="563E275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2: Fahrenheit-Celsius";</w:t>
      </w:r>
    </w:p>
    <w:p w14:paraId="29793AF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3: Celsius-Kelvin";</w:t>
      </w:r>
    </w:p>
    <w:p w14:paraId="2AD8965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4: Kelvin-</w:t>
      </w:r>
      <w:proofErr w:type="spellStart"/>
      <w:r w:rsidRPr="00A530EB">
        <w:t>Celcius</w:t>
      </w:r>
      <w:proofErr w:type="spellEnd"/>
      <w:r w:rsidRPr="00A530EB">
        <w:t>\n";</w:t>
      </w:r>
    </w:p>
    <w:p w14:paraId="520D25D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&lt;&lt;"Choice: ";</w:t>
      </w:r>
    </w:p>
    <w:p w14:paraId="5D71311F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&gt;&gt;y;</w:t>
      </w:r>
    </w:p>
    <w:p w14:paraId="5A765CC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&lt;&lt;"----------------\n\n";</w:t>
      </w:r>
    </w:p>
    <w:p w14:paraId="09D35648" w14:textId="77777777" w:rsidR="00A530EB" w:rsidRPr="00A530EB" w:rsidRDefault="00A530EB" w:rsidP="00A530EB">
      <w:r w:rsidRPr="00A530EB">
        <w:t>switch(y)</w:t>
      </w:r>
    </w:p>
    <w:p w14:paraId="0BA1BCE9" w14:textId="77777777" w:rsidR="00A530EB" w:rsidRPr="00A530EB" w:rsidRDefault="00A530EB" w:rsidP="00A530EB">
      <w:r w:rsidRPr="00A530EB">
        <w:t>{</w:t>
      </w:r>
    </w:p>
    <w:p w14:paraId="56D8E553" w14:textId="77777777" w:rsidR="00A530EB" w:rsidRPr="00A530EB" w:rsidRDefault="00A530EB" w:rsidP="00A530EB"/>
    <w:p w14:paraId="59E28136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1:t.cel</w:t>
      </w:r>
      <w:proofErr w:type="gramEnd"/>
      <w:r w:rsidRPr="00A530EB">
        <w:t>_f();</w:t>
      </w:r>
    </w:p>
    <w:p w14:paraId="6183C936" w14:textId="77777777" w:rsidR="00A530EB" w:rsidRPr="00A530EB" w:rsidRDefault="00A530EB" w:rsidP="00A530EB">
      <w:r w:rsidRPr="00A530EB">
        <w:t>break;</w:t>
      </w:r>
    </w:p>
    <w:p w14:paraId="17CAF93B" w14:textId="77777777" w:rsidR="00A530EB" w:rsidRPr="00A530EB" w:rsidRDefault="00A530EB" w:rsidP="00A530EB">
      <w:r w:rsidRPr="00A530EB">
        <w:t>case 2:</w:t>
      </w:r>
      <w:proofErr w:type="gramStart"/>
      <w:r w:rsidRPr="00A530EB">
        <w:t>t.f</w:t>
      </w:r>
      <w:proofErr w:type="gramEnd"/>
      <w:r w:rsidRPr="00A530EB">
        <w:t>_cel();</w:t>
      </w:r>
    </w:p>
    <w:p w14:paraId="60C81364" w14:textId="77777777" w:rsidR="00A530EB" w:rsidRPr="00A530EB" w:rsidRDefault="00A530EB" w:rsidP="00A530EB">
      <w:r w:rsidRPr="00A530EB">
        <w:t>break;</w:t>
      </w:r>
    </w:p>
    <w:p w14:paraId="769CBDB0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3:t.cel</w:t>
      </w:r>
      <w:proofErr w:type="gramEnd"/>
      <w:r w:rsidRPr="00A530EB">
        <w:t>_k();</w:t>
      </w:r>
    </w:p>
    <w:p w14:paraId="76260B62" w14:textId="77777777" w:rsidR="00A530EB" w:rsidRPr="00A530EB" w:rsidRDefault="00A530EB" w:rsidP="00A530EB">
      <w:r w:rsidRPr="00A530EB">
        <w:t>break;</w:t>
      </w:r>
    </w:p>
    <w:p w14:paraId="2C8FB7F2" w14:textId="77777777" w:rsidR="00A530EB" w:rsidRPr="00A530EB" w:rsidRDefault="00A530EB" w:rsidP="00A530EB">
      <w:r w:rsidRPr="00A530EB">
        <w:t>case 4:</w:t>
      </w:r>
      <w:proofErr w:type="gramStart"/>
      <w:r w:rsidRPr="00A530EB">
        <w:t>t.k</w:t>
      </w:r>
      <w:proofErr w:type="gramEnd"/>
      <w:r w:rsidRPr="00A530EB">
        <w:t>_cel();</w:t>
      </w:r>
    </w:p>
    <w:p w14:paraId="209096CF" w14:textId="77777777" w:rsidR="00A530EB" w:rsidRPr="00A530EB" w:rsidRDefault="00A530EB" w:rsidP="00A530EB">
      <w:r w:rsidRPr="00A530EB">
        <w:t>break;</w:t>
      </w:r>
    </w:p>
    <w:p w14:paraId="65F63925" w14:textId="77777777" w:rsidR="00A530EB" w:rsidRPr="00A530EB" w:rsidRDefault="00A530EB" w:rsidP="00A530EB">
      <w:proofErr w:type="spellStart"/>
      <w:proofErr w:type="gramStart"/>
      <w:r w:rsidRPr="00A530EB">
        <w:t>default:cout</w:t>
      </w:r>
      <w:proofErr w:type="spellEnd"/>
      <w:proofErr w:type="gramEnd"/>
      <w:r w:rsidRPr="00A530EB">
        <w:t>&lt;&lt;"YOU CHOSE WRONG OPTION!";</w:t>
      </w:r>
    </w:p>
    <w:p w14:paraId="31FB3841" w14:textId="77777777" w:rsidR="00A530EB" w:rsidRPr="00A530EB" w:rsidRDefault="00A530EB" w:rsidP="00A530EB">
      <w:r w:rsidRPr="00A530EB">
        <w:t>break;</w:t>
      </w:r>
    </w:p>
    <w:p w14:paraId="0DA9DA1A" w14:textId="77777777" w:rsidR="00A530EB" w:rsidRPr="00A530EB" w:rsidRDefault="00A530EB" w:rsidP="00A530EB">
      <w:r w:rsidRPr="00A530EB">
        <w:t>}</w:t>
      </w:r>
    </w:p>
    <w:p w14:paraId="4820CBAC" w14:textId="77777777" w:rsidR="00A530EB" w:rsidRPr="00A530EB" w:rsidRDefault="00A530EB" w:rsidP="00A530EB">
      <w:r w:rsidRPr="00A530EB">
        <w:t>}</w:t>
      </w:r>
    </w:p>
    <w:p w14:paraId="2D32501D" w14:textId="77777777" w:rsidR="00A530EB" w:rsidRPr="00A530EB" w:rsidRDefault="00A530EB" w:rsidP="00A530EB">
      <w:r w:rsidRPr="00A530EB">
        <w:t>else if(x=='3')</w:t>
      </w:r>
    </w:p>
    <w:p w14:paraId="7E383F13" w14:textId="77777777" w:rsidR="00A530EB" w:rsidRPr="00A530EB" w:rsidRDefault="00A530EB" w:rsidP="00A530EB">
      <w:r w:rsidRPr="00A530EB">
        <w:t>{</w:t>
      </w:r>
    </w:p>
    <w:p w14:paraId="4ED8B43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&lt;&lt;"\n\</w:t>
      </w:r>
      <w:proofErr w:type="spellStart"/>
      <w:r w:rsidRPr="00A530EB">
        <w:t>nchoose</w:t>
      </w:r>
      <w:proofErr w:type="spellEnd"/>
      <w:r w:rsidRPr="00A530EB">
        <w:t xml:space="preserve"> your unit </w:t>
      </w:r>
      <w:proofErr w:type="spellStart"/>
      <w:proofErr w:type="gramStart"/>
      <w:r w:rsidRPr="00A530EB">
        <w:t>convertion</w:t>
      </w:r>
      <w:proofErr w:type="spellEnd"/>
      <w:r w:rsidRPr="00A530EB">
        <w:t xml:space="preserve"> :</w:t>
      </w:r>
      <w:proofErr w:type="gramEnd"/>
      <w:r w:rsidRPr="00A530EB">
        <w:t>\n";</w:t>
      </w:r>
    </w:p>
    <w:p w14:paraId="6A87573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1: </w:t>
      </w:r>
      <w:proofErr w:type="spellStart"/>
      <w:r w:rsidRPr="00A530EB">
        <w:t>Milligm</w:t>
      </w:r>
      <w:proofErr w:type="spellEnd"/>
      <w:r w:rsidRPr="00A530EB">
        <w:t>-Gramm";</w:t>
      </w:r>
    </w:p>
    <w:p w14:paraId="65297E4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2: Gramm-</w:t>
      </w:r>
      <w:proofErr w:type="spellStart"/>
      <w:r w:rsidRPr="00A530EB">
        <w:t>milligm</w:t>
      </w:r>
      <w:proofErr w:type="spellEnd"/>
      <w:r w:rsidRPr="00A530EB">
        <w:t>";</w:t>
      </w:r>
    </w:p>
    <w:p w14:paraId="03DEEE9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3: Gramm-</w:t>
      </w:r>
      <w:proofErr w:type="spellStart"/>
      <w:r w:rsidRPr="00A530EB">
        <w:t>killogram</w:t>
      </w:r>
      <w:proofErr w:type="spellEnd"/>
      <w:r w:rsidRPr="00A530EB">
        <w:t>";</w:t>
      </w:r>
    </w:p>
    <w:p w14:paraId="1A75086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4: </w:t>
      </w:r>
      <w:proofErr w:type="spellStart"/>
      <w:r w:rsidRPr="00A530EB">
        <w:t>killoGramm</w:t>
      </w:r>
      <w:proofErr w:type="spellEnd"/>
      <w:r w:rsidRPr="00A530EB">
        <w:t>-Gramm";</w:t>
      </w:r>
    </w:p>
    <w:p w14:paraId="16D02B9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5: pound-</w:t>
      </w:r>
      <w:proofErr w:type="spellStart"/>
      <w:r w:rsidRPr="00A530EB">
        <w:t>killogramm</w:t>
      </w:r>
      <w:proofErr w:type="spellEnd"/>
      <w:r w:rsidRPr="00A530EB">
        <w:t>";</w:t>
      </w:r>
    </w:p>
    <w:p w14:paraId="4B240C7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6: </w:t>
      </w:r>
      <w:proofErr w:type="spellStart"/>
      <w:r w:rsidRPr="00A530EB">
        <w:t>killogramm</w:t>
      </w:r>
      <w:proofErr w:type="spellEnd"/>
      <w:r w:rsidRPr="00A530EB">
        <w:t>-pound";</w:t>
      </w:r>
    </w:p>
    <w:p w14:paraId="40FF840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7: Gramm-Pound";</w:t>
      </w:r>
    </w:p>
    <w:p w14:paraId="2577F27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8: Pound-</w:t>
      </w:r>
      <w:proofErr w:type="spellStart"/>
      <w:r w:rsidRPr="00A530EB">
        <w:t>gramm</w:t>
      </w:r>
      <w:proofErr w:type="spellEnd"/>
      <w:r w:rsidRPr="00A530EB">
        <w:t>";</w:t>
      </w:r>
    </w:p>
    <w:p w14:paraId="059E238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9: </w:t>
      </w:r>
      <w:proofErr w:type="spellStart"/>
      <w:r w:rsidRPr="00A530EB">
        <w:t>killogramm</w:t>
      </w:r>
      <w:proofErr w:type="spellEnd"/>
      <w:r w:rsidRPr="00A530EB">
        <w:t>-Metric ton";</w:t>
      </w:r>
    </w:p>
    <w:p w14:paraId="1EC62A3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10: Metric ton-</w:t>
      </w:r>
      <w:proofErr w:type="spellStart"/>
      <w:r w:rsidRPr="00A530EB">
        <w:t>Killogramm</w:t>
      </w:r>
      <w:proofErr w:type="spellEnd"/>
      <w:r w:rsidRPr="00A530EB">
        <w:t>\n";</w:t>
      </w:r>
    </w:p>
    <w:p w14:paraId="334E6BF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</w:t>
      </w:r>
      <w:proofErr w:type="spellStart"/>
      <w:r w:rsidRPr="00A530EB">
        <w:t>nChoice</w:t>
      </w:r>
      <w:proofErr w:type="spellEnd"/>
      <w:r w:rsidRPr="00A530EB">
        <w:t>: ";</w:t>
      </w:r>
    </w:p>
    <w:p w14:paraId="62903FAA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&gt;&gt;y;</w:t>
      </w:r>
    </w:p>
    <w:p w14:paraId="52E7364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&lt;&lt;"----------------\n\n";</w:t>
      </w:r>
    </w:p>
    <w:p w14:paraId="0B1ADDC6" w14:textId="77777777" w:rsidR="00A530EB" w:rsidRPr="00A530EB" w:rsidRDefault="00A530EB" w:rsidP="00A530EB">
      <w:r w:rsidRPr="00A530EB">
        <w:t>switch(y)</w:t>
      </w:r>
    </w:p>
    <w:p w14:paraId="20BAB871" w14:textId="77777777" w:rsidR="00A530EB" w:rsidRPr="00A530EB" w:rsidRDefault="00A530EB" w:rsidP="00A530EB">
      <w:r w:rsidRPr="00A530EB">
        <w:t>{</w:t>
      </w:r>
    </w:p>
    <w:p w14:paraId="364293C7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1:w</w:t>
      </w:r>
      <w:proofErr w:type="gramEnd"/>
      <w:r w:rsidRPr="00A530EB">
        <w:t>.milligm_gm();</w:t>
      </w:r>
    </w:p>
    <w:p w14:paraId="332C1322" w14:textId="77777777" w:rsidR="00A530EB" w:rsidRPr="00A530EB" w:rsidRDefault="00A530EB" w:rsidP="00A530EB">
      <w:r w:rsidRPr="00A530EB">
        <w:t>break;</w:t>
      </w:r>
    </w:p>
    <w:p w14:paraId="3CE6D106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2:w</w:t>
      </w:r>
      <w:proofErr w:type="gramEnd"/>
      <w:r w:rsidRPr="00A530EB">
        <w:t>.gm_milligm();</w:t>
      </w:r>
    </w:p>
    <w:p w14:paraId="7DEDAC91" w14:textId="77777777" w:rsidR="00A530EB" w:rsidRPr="00A530EB" w:rsidRDefault="00A530EB" w:rsidP="00A530EB">
      <w:r w:rsidRPr="00A530EB">
        <w:t>break;</w:t>
      </w:r>
    </w:p>
    <w:p w14:paraId="22022B44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3:w</w:t>
      </w:r>
      <w:proofErr w:type="gramEnd"/>
      <w:r w:rsidRPr="00A530EB">
        <w:t>.gm_kg();</w:t>
      </w:r>
    </w:p>
    <w:p w14:paraId="48429B75" w14:textId="77777777" w:rsidR="00A530EB" w:rsidRPr="00A530EB" w:rsidRDefault="00A530EB" w:rsidP="00A530EB">
      <w:r w:rsidRPr="00A530EB">
        <w:t>break;</w:t>
      </w:r>
    </w:p>
    <w:p w14:paraId="3E52A37B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4:w</w:t>
      </w:r>
      <w:proofErr w:type="gramEnd"/>
      <w:r w:rsidRPr="00A530EB">
        <w:t>.kg_gm();</w:t>
      </w:r>
    </w:p>
    <w:p w14:paraId="03568692" w14:textId="77777777" w:rsidR="00A530EB" w:rsidRPr="00A530EB" w:rsidRDefault="00A530EB" w:rsidP="00A530EB">
      <w:r w:rsidRPr="00A530EB">
        <w:t>break;</w:t>
      </w:r>
    </w:p>
    <w:p w14:paraId="29753D32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5:w</w:t>
      </w:r>
      <w:proofErr w:type="gramEnd"/>
      <w:r w:rsidRPr="00A530EB">
        <w:t>.pound_kg();</w:t>
      </w:r>
    </w:p>
    <w:p w14:paraId="11B97CCF" w14:textId="77777777" w:rsidR="00A530EB" w:rsidRPr="00A530EB" w:rsidRDefault="00A530EB" w:rsidP="00A530EB">
      <w:r w:rsidRPr="00A530EB">
        <w:t>break;</w:t>
      </w:r>
    </w:p>
    <w:p w14:paraId="13F5DC48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6:w</w:t>
      </w:r>
      <w:proofErr w:type="gramEnd"/>
      <w:r w:rsidRPr="00A530EB">
        <w:t>.kg_pound();</w:t>
      </w:r>
    </w:p>
    <w:p w14:paraId="5A1069C8" w14:textId="77777777" w:rsidR="00A530EB" w:rsidRPr="00A530EB" w:rsidRDefault="00A530EB" w:rsidP="00A530EB">
      <w:r w:rsidRPr="00A530EB">
        <w:t>break;</w:t>
      </w:r>
    </w:p>
    <w:p w14:paraId="42B6FD44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7:w</w:t>
      </w:r>
      <w:proofErr w:type="gramEnd"/>
      <w:r w:rsidRPr="00A530EB">
        <w:t>.gm_pound();</w:t>
      </w:r>
    </w:p>
    <w:p w14:paraId="011EEADB" w14:textId="77777777" w:rsidR="00A530EB" w:rsidRPr="00A530EB" w:rsidRDefault="00A530EB" w:rsidP="00A530EB">
      <w:r w:rsidRPr="00A530EB">
        <w:t>break;</w:t>
      </w:r>
    </w:p>
    <w:p w14:paraId="1A247C2C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8:w</w:t>
      </w:r>
      <w:proofErr w:type="gramEnd"/>
      <w:r w:rsidRPr="00A530EB">
        <w:t>.pound_gm();</w:t>
      </w:r>
    </w:p>
    <w:p w14:paraId="04BC68B3" w14:textId="77777777" w:rsidR="00A530EB" w:rsidRPr="00A530EB" w:rsidRDefault="00A530EB" w:rsidP="00A530EB">
      <w:r w:rsidRPr="00A530EB">
        <w:t>break;</w:t>
      </w:r>
    </w:p>
    <w:p w14:paraId="4B09494C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9:w</w:t>
      </w:r>
      <w:proofErr w:type="gramEnd"/>
      <w:r w:rsidRPr="00A530EB">
        <w:t>.kg_mton();</w:t>
      </w:r>
    </w:p>
    <w:p w14:paraId="3E4DB586" w14:textId="77777777" w:rsidR="00A530EB" w:rsidRPr="00A530EB" w:rsidRDefault="00A530EB" w:rsidP="00A530EB">
      <w:r w:rsidRPr="00A530EB">
        <w:t>break;</w:t>
      </w:r>
    </w:p>
    <w:p w14:paraId="4639ADCC" w14:textId="77777777" w:rsidR="00A530EB" w:rsidRPr="00A530EB" w:rsidRDefault="00A530EB" w:rsidP="00A530EB">
      <w:r w:rsidRPr="00A530EB">
        <w:t xml:space="preserve">case </w:t>
      </w:r>
      <w:proofErr w:type="gramStart"/>
      <w:r w:rsidRPr="00A530EB">
        <w:t>10:w</w:t>
      </w:r>
      <w:proofErr w:type="gramEnd"/>
      <w:r w:rsidRPr="00A530EB">
        <w:t>.mton_kg();</w:t>
      </w:r>
    </w:p>
    <w:p w14:paraId="2DCD35F7" w14:textId="77777777" w:rsidR="00A530EB" w:rsidRPr="00A530EB" w:rsidRDefault="00A530EB" w:rsidP="00A530EB">
      <w:r w:rsidRPr="00A530EB">
        <w:t>break;</w:t>
      </w:r>
    </w:p>
    <w:p w14:paraId="349C09D1" w14:textId="77777777" w:rsidR="00A530EB" w:rsidRPr="00A530EB" w:rsidRDefault="00A530EB" w:rsidP="00A530EB">
      <w:r w:rsidRPr="00A530EB">
        <w:t xml:space="preserve">default: </w:t>
      </w:r>
      <w:proofErr w:type="spellStart"/>
      <w:r w:rsidRPr="00A530EB">
        <w:t>cout</w:t>
      </w:r>
      <w:proofErr w:type="spellEnd"/>
      <w:r w:rsidRPr="00A530EB">
        <w:t>&lt;&lt;"YOU CHOSE WRONG OPTION!";</w:t>
      </w:r>
    </w:p>
    <w:p w14:paraId="61315C88" w14:textId="77777777" w:rsidR="00A530EB" w:rsidRPr="00A530EB" w:rsidRDefault="00A530EB" w:rsidP="00A530EB">
      <w:r w:rsidRPr="00A530EB">
        <w:t>break;</w:t>
      </w:r>
    </w:p>
    <w:p w14:paraId="3DB7C3CB" w14:textId="77777777" w:rsidR="00A530EB" w:rsidRPr="00A530EB" w:rsidRDefault="00A530EB" w:rsidP="00A530EB">
      <w:r w:rsidRPr="00A530EB">
        <w:t>}</w:t>
      </w:r>
    </w:p>
    <w:p w14:paraId="4DDF1C49" w14:textId="77777777" w:rsidR="00A530EB" w:rsidRPr="00A530EB" w:rsidRDefault="00A530EB" w:rsidP="00A530EB">
      <w:r w:rsidRPr="00A530EB">
        <w:t>}</w:t>
      </w:r>
    </w:p>
    <w:p w14:paraId="034CF8AF" w14:textId="77777777" w:rsidR="00A530EB" w:rsidRPr="00A530EB" w:rsidRDefault="00A530EB" w:rsidP="00A530EB">
      <w:r w:rsidRPr="00A530EB">
        <w:t>else if(x=='4')</w:t>
      </w:r>
    </w:p>
    <w:p w14:paraId="3AED1516" w14:textId="77777777" w:rsidR="00A530EB" w:rsidRPr="00A530EB" w:rsidRDefault="00A530EB" w:rsidP="00A530EB">
      <w:r w:rsidRPr="00A530EB">
        <w:t>{</w:t>
      </w:r>
    </w:p>
    <w:p w14:paraId="344EB9B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&lt;&lt;"\n\</w:t>
      </w:r>
      <w:proofErr w:type="spellStart"/>
      <w:r w:rsidRPr="00A530EB">
        <w:t>nchoose</w:t>
      </w:r>
      <w:proofErr w:type="spellEnd"/>
      <w:r w:rsidRPr="00A530EB">
        <w:t xml:space="preserve"> your unit </w:t>
      </w:r>
      <w:proofErr w:type="spellStart"/>
      <w:r w:rsidRPr="00A530EB">
        <w:t>convertion</w:t>
      </w:r>
      <w:proofErr w:type="spellEnd"/>
      <w:r w:rsidRPr="00A530EB">
        <w:t>:\n";</w:t>
      </w:r>
    </w:p>
    <w:p w14:paraId="4B37B8A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1: Square </w:t>
      </w:r>
      <w:proofErr w:type="gramStart"/>
      <w:r w:rsidRPr="00A530EB">
        <w:t>mm</w:t>
      </w:r>
      <w:proofErr w:type="gramEnd"/>
      <w:r w:rsidRPr="00A530EB">
        <w:t>-Square cm";</w:t>
      </w:r>
    </w:p>
    <w:p w14:paraId="33B5008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2: square cm-Square mm";</w:t>
      </w:r>
    </w:p>
    <w:p w14:paraId="41E2AEB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3: square cm-square m";</w:t>
      </w:r>
    </w:p>
    <w:p w14:paraId="30554A4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4: Square m-Square cm";</w:t>
      </w:r>
    </w:p>
    <w:p w14:paraId="530EFDD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5: Square m-Square km";</w:t>
      </w:r>
    </w:p>
    <w:p w14:paraId="012D644C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6: Square </w:t>
      </w:r>
      <w:proofErr w:type="gramStart"/>
      <w:r w:rsidRPr="00A530EB">
        <w:t>km</w:t>
      </w:r>
      <w:proofErr w:type="gramEnd"/>
      <w:r w:rsidRPr="00A530EB">
        <w:t>-Square m";</w:t>
      </w:r>
    </w:p>
    <w:p w14:paraId="456D71C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7: Square </w:t>
      </w:r>
      <w:proofErr w:type="gramStart"/>
      <w:r w:rsidRPr="00A530EB">
        <w:t>feet</w:t>
      </w:r>
      <w:proofErr w:type="gramEnd"/>
      <w:r w:rsidRPr="00A530EB">
        <w:t>-Square m";</w:t>
      </w:r>
    </w:p>
    <w:p w14:paraId="12B1D12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8: Square m-Square feet";</w:t>
      </w:r>
    </w:p>
    <w:p w14:paraId="4AB1BAE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9: Square Yard-Square m";</w:t>
      </w:r>
    </w:p>
    <w:p w14:paraId="1F5B314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10: Square m-Square yard";</w:t>
      </w:r>
    </w:p>
    <w:p w14:paraId="087EBEC6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11: Square </w:t>
      </w:r>
      <w:proofErr w:type="gramStart"/>
      <w:r w:rsidRPr="00A530EB">
        <w:t>mile</w:t>
      </w:r>
      <w:proofErr w:type="gramEnd"/>
      <w:r w:rsidRPr="00A530EB">
        <w:t>-Square km";</w:t>
      </w:r>
    </w:p>
    <w:p w14:paraId="0169721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12: Square </w:t>
      </w:r>
      <w:proofErr w:type="gramStart"/>
      <w:r w:rsidRPr="00A530EB">
        <w:t>km</w:t>
      </w:r>
      <w:proofErr w:type="gramEnd"/>
      <w:r w:rsidRPr="00A530EB">
        <w:t>-Square mile";</w:t>
      </w:r>
    </w:p>
    <w:p w14:paraId="4549E29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13: Acre-Hectare";</w:t>
      </w:r>
    </w:p>
    <w:p w14:paraId="3E86DB0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14: Hectare-Acre";</w:t>
      </w:r>
    </w:p>
    <w:p w14:paraId="568E745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15: Square km-Acre ";</w:t>
      </w:r>
    </w:p>
    <w:p w14:paraId="3212EA2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 16: Acre-Square km\n";</w:t>
      </w:r>
    </w:p>
    <w:p w14:paraId="1AAEAAC0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&lt;&lt;"Choice: ";</w:t>
      </w:r>
    </w:p>
    <w:p w14:paraId="39D93887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&gt;&gt;y;</w:t>
      </w:r>
    </w:p>
    <w:p w14:paraId="5D5A766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&lt;&lt;"----------------\n\n";</w:t>
      </w:r>
    </w:p>
    <w:p w14:paraId="727CFB59" w14:textId="77777777" w:rsidR="00A530EB" w:rsidRPr="00A530EB" w:rsidRDefault="00A530EB" w:rsidP="00A530EB">
      <w:r w:rsidRPr="00A530EB">
        <w:t>switch(y)</w:t>
      </w:r>
    </w:p>
    <w:p w14:paraId="3FC36C6F" w14:textId="77777777" w:rsidR="00A530EB" w:rsidRPr="00A530EB" w:rsidRDefault="00A530EB" w:rsidP="00A530EB">
      <w:r w:rsidRPr="00A530EB">
        <w:t>{</w:t>
      </w:r>
    </w:p>
    <w:p w14:paraId="4723B5C4" w14:textId="77777777" w:rsidR="00A530EB" w:rsidRPr="00A530EB" w:rsidRDefault="00A530EB" w:rsidP="00A530EB">
      <w:r w:rsidRPr="00A530EB">
        <w:t xml:space="preserve">case 1: </w:t>
      </w:r>
      <w:proofErr w:type="spellStart"/>
      <w:proofErr w:type="gramStart"/>
      <w:r w:rsidRPr="00A530EB">
        <w:t>a.mmSq</w:t>
      </w:r>
      <w:proofErr w:type="gramEnd"/>
      <w:r w:rsidRPr="00A530EB">
        <w:t>_cmSq</w:t>
      </w:r>
      <w:proofErr w:type="spellEnd"/>
      <w:r w:rsidRPr="00A530EB">
        <w:t>();</w:t>
      </w:r>
    </w:p>
    <w:p w14:paraId="4000F912" w14:textId="77777777" w:rsidR="00A530EB" w:rsidRPr="00A530EB" w:rsidRDefault="00A530EB" w:rsidP="00A530EB">
      <w:r w:rsidRPr="00A530EB">
        <w:t>break;</w:t>
      </w:r>
    </w:p>
    <w:p w14:paraId="005FEB5A" w14:textId="77777777" w:rsidR="00A530EB" w:rsidRPr="00A530EB" w:rsidRDefault="00A530EB" w:rsidP="00A530EB">
      <w:r w:rsidRPr="00A530EB">
        <w:t xml:space="preserve">case 2: </w:t>
      </w:r>
      <w:proofErr w:type="spellStart"/>
      <w:proofErr w:type="gramStart"/>
      <w:r w:rsidRPr="00A530EB">
        <w:t>a.cmSq</w:t>
      </w:r>
      <w:proofErr w:type="gramEnd"/>
      <w:r w:rsidRPr="00A530EB">
        <w:t>_mmSq</w:t>
      </w:r>
      <w:proofErr w:type="spellEnd"/>
      <w:r w:rsidRPr="00A530EB">
        <w:t>();</w:t>
      </w:r>
    </w:p>
    <w:p w14:paraId="7AD49DEE" w14:textId="77777777" w:rsidR="00A530EB" w:rsidRPr="00A530EB" w:rsidRDefault="00A530EB" w:rsidP="00A530EB">
      <w:r w:rsidRPr="00A530EB">
        <w:t>break;</w:t>
      </w:r>
    </w:p>
    <w:p w14:paraId="49BBA32E" w14:textId="77777777" w:rsidR="00A530EB" w:rsidRPr="00A530EB" w:rsidRDefault="00A530EB" w:rsidP="00A530EB">
      <w:r w:rsidRPr="00A530EB">
        <w:t xml:space="preserve">case 3: </w:t>
      </w:r>
      <w:proofErr w:type="spellStart"/>
      <w:proofErr w:type="gramStart"/>
      <w:r w:rsidRPr="00A530EB">
        <w:t>a.cmSq</w:t>
      </w:r>
      <w:proofErr w:type="gramEnd"/>
      <w:r w:rsidRPr="00A530EB">
        <w:t>_mSq</w:t>
      </w:r>
      <w:proofErr w:type="spellEnd"/>
      <w:r w:rsidRPr="00A530EB">
        <w:t>();</w:t>
      </w:r>
    </w:p>
    <w:p w14:paraId="3E6FFD58" w14:textId="77777777" w:rsidR="00A530EB" w:rsidRPr="00A530EB" w:rsidRDefault="00A530EB" w:rsidP="00A530EB">
      <w:r w:rsidRPr="00A530EB">
        <w:t>break;</w:t>
      </w:r>
    </w:p>
    <w:p w14:paraId="6956E671" w14:textId="77777777" w:rsidR="00A530EB" w:rsidRPr="00A530EB" w:rsidRDefault="00A530EB" w:rsidP="00A530EB">
      <w:r w:rsidRPr="00A530EB">
        <w:t xml:space="preserve">case 4: </w:t>
      </w:r>
      <w:proofErr w:type="spellStart"/>
      <w:proofErr w:type="gramStart"/>
      <w:r w:rsidRPr="00A530EB">
        <w:t>a.mSq</w:t>
      </w:r>
      <w:proofErr w:type="gramEnd"/>
      <w:r w:rsidRPr="00A530EB">
        <w:t>_cmSq</w:t>
      </w:r>
      <w:proofErr w:type="spellEnd"/>
      <w:r w:rsidRPr="00A530EB">
        <w:t>();</w:t>
      </w:r>
    </w:p>
    <w:p w14:paraId="45D37636" w14:textId="77777777" w:rsidR="00A530EB" w:rsidRPr="00A530EB" w:rsidRDefault="00A530EB" w:rsidP="00A530EB">
      <w:r w:rsidRPr="00A530EB">
        <w:t>break;</w:t>
      </w:r>
    </w:p>
    <w:p w14:paraId="5C6AC471" w14:textId="77777777" w:rsidR="00A530EB" w:rsidRPr="00A530EB" w:rsidRDefault="00A530EB" w:rsidP="00A530EB">
      <w:r w:rsidRPr="00A530EB">
        <w:t xml:space="preserve">case 5: </w:t>
      </w:r>
      <w:proofErr w:type="spellStart"/>
      <w:proofErr w:type="gramStart"/>
      <w:r w:rsidRPr="00A530EB">
        <w:t>a.mSq</w:t>
      </w:r>
      <w:proofErr w:type="gramEnd"/>
      <w:r w:rsidRPr="00A530EB">
        <w:t>_kmSq</w:t>
      </w:r>
      <w:proofErr w:type="spellEnd"/>
      <w:r w:rsidRPr="00A530EB">
        <w:t>();</w:t>
      </w:r>
    </w:p>
    <w:p w14:paraId="06FF0031" w14:textId="77777777" w:rsidR="00A530EB" w:rsidRPr="00A530EB" w:rsidRDefault="00A530EB" w:rsidP="00A530EB">
      <w:r w:rsidRPr="00A530EB">
        <w:t>break;</w:t>
      </w:r>
    </w:p>
    <w:p w14:paraId="7FB702CE" w14:textId="77777777" w:rsidR="00A530EB" w:rsidRPr="00A530EB" w:rsidRDefault="00A530EB" w:rsidP="00A530EB">
      <w:r w:rsidRPr="00A530EB">
        <w:t xml:space="preserve">case 6: </w:t>
      </w:r>
      <w:proofErr w:type="spellStart"/>
      <w:proofErr w:type="gramStart"/>
      <w:r w:rsidRPr="00A530EB">
        <w:t>a.kmSq</w:t>
      </w:r>
      <w:proofErr w:type="gramEnd"/>
      <w:r w:rsidRPr="00A530EB">
        <w:t>_mSq</w:t>
      </w:r>
      <w:proofErr w:type="spellEnd"/>
      <w:r w:rsidRPr="00A530EB">
        <w:t>();</w:t>
      </w:r>
    </w:p>
    <w:p w14:paraId="2AF3A315" w14:textId="77777777" w:rsidR="00A530EB" w:rsidRPr="00A530EB" w:rsidRDefault="00A530EB" w:rsidP="00A530EB">
      <w:r w:rsidRPr="00A530EB">
        <w:t>break;</w:t>
      </w:r>
    </w:p>
    <w:p w14:paraId="5FC4150C" w14:textId="77777777" w:rsidR="00A530EB" w:rsidRPr="00A530EB" w:rsidRDefault="00A530EB" w:rsidP="00A530EB">
      <w:r w:rsidRPr="00A530EB">
        <w:t xml:space="preserve">case 7: </w:t>
      </w:r>
      <w:proofErr w:type="spellStart"/>
      <w:proofErr w:type="gramStart"/>
      <w:r w:rsidRPr="00A530EB">
        <w:t>a.feetSq</w:t>
      </w:r>
      <w:proofErr w:type="gramEnd"/>
      <w:r w:rsidRPr="00A530EB">
        <w:t>_mSq</w:t>
      </w:r>
      <w:proofErr w:type="spellEnd"/>
      <w:r w:rsidRPr="00A530EB">
        <w:t>();</w:t>
      </w:r>
    </w:p>
    <w:p w14:paraId="006864F3" w14:textId="77777777" w:rsidR="00A530EB" w:rsidRPr="00A530EB" w:rsidRDefault="00A530EB" w:rsidP="00A530EB">
      <w:r w:rsidRPr="00A530EB">
        <w:t>break;</w:t>
      </w:r>
    </w:p>
    <w:p w14:paraId="3FF56DDB" w14:textId="77777777" w:rsidR="00A530EB" w:rsidRPr="00A530EB" w:rsidRDefault="00A530EB" w:rsidP="00A530EB">
      <w:r w:rsidRPr="00A530EB">
        <w:t xml:space="preserve">case 8: </w:t>
      </w:r>
      <w:proofErr w:type="spellStart"/>
      <w:proofErr w:type="gramStart"/>
      <w:r w:rsidRPr="00A530EB">
        <w:t>a.mSq</w:t>
      </w:r>
      <w:proofErr w:type="gramEnd"/>
      <w:r w:rsidRPr="00A530EB">
        <w:t>_feetSq</w:t>
      </w:r>
      <w:proofErr w:type="spellEnd"/>
      <w:r w:rsidRPr="00A530EB">
        <w:t>();</w:t>
      </w:r>
    </w:p>
    <w:p w14:paraId="45845183" w14:textId="77777777" w:rsidR="00A530EB" w:rsidRPr="00A530EB" w:rsidRDefault="00A530EB" w:rsidP="00A530EB">
      <w:r w:rsidRPr="00A530EB">
        <w:t>break;</w:t>
      </w:r>
    </w:p>
    <w:p w14:paraId="0037E67C" w14:textId="77777777" w:rsidR="00A530EB" w:rsidRPr="00A530EB" w:rsidRDefault="00A530EB" w:rsidP="00A530EB">
      <w:r w:rsidRPr="00A530EB">
        <w:t xml:space="preserve">case 9: </w:t>
      </w:r>
      <w:proofErr w:type="spellStart"/>
      <w:proofErr w:type="gramStart"/>
      <w:r w:rsidRPr="00A530EB">
        <w:t>a.yardSq</w:t>
      </w:r>
      <w:proofErr w:type="gramEnd"/>
      <w:r w:rsidRPr="00A530EB">
        <w:t>_mSq</w:t>
      </w:r>
      <w:proofErr w:type="spellEnd"/>
      <w:r w:rsidRPr="00A530EB">
        <w:t>();</w:t>
      </w:r>
    </w:p>
    <w:p w14:paraId="7B91D8FE" w14:textId="77777777" w:rsidR="00A530EB" w:rsidRPr="00A530EB" w:rsidRDefault="00A530EB" w:rsidP="00A530EB">
      <w:r w:rsidRPr="00A530EB">
        <w:t>break;</w:t>
      </w:r>
    </w:p>
    <w:p w14:paraId="253E8016" w14:textId="77777777" w:rsidR="00A530EB" w:rsidRPr="00A530EB" w:rsidRDefault="00A530EB" w:rsidP="00A530EB">
      <w:r w:rsidRPr="00A530EB">
        <w:t xml:space="preserve">case 10: </w:t>
      </w:r>
      <w:proofErr w:type="spellStart"/>
      <w:proofErr w:type="gramStart"/>
      <w:r w:rsidRPr="00A530EB">
        <w:t>a.mSq</w:t>
      </w:r>
      <w:proofErr w:type="gramEnd"/>
      <w:r w:rsidRPr="00A530EB">
        <w:t>_yardSq</w:t>
      </w:r>
      <w:proofErr w:type="spellEnd"/>
      <w:r w:rsidRPr="00A530EB">
        <w:t>();</w:t>
      </w:r>
    </w:p>
    <w:p w14:paraId="69C49EF0" w14:textId="77777777" w:rsidR="00A530EB" w:rsidRPr="00A530EB" w:rsidRDefault="00A530EB" w:rsidP="00A530EB">
      <w:r w:rsidRPr="00A530EB">
        <w:t>break;</w:t>
      </w:r>
    </w:p>
    <w:p w14:paraId="371239F3" w14:textId="77777777" w:rsidR="00A530EB" w:rsidRPr="00A530EB" w:rsidRDefault="00A530EB" w:rsidP="00A530EB">
      <w:r w:rsidRPr="00A530EB">
        <w:t xml:space="preserve">case 11: </w:t>
      </w:r>
      <w:proofErr w:type="spellStart"/>
      <w:proofErr w:type="gramStart"/>
      <w:r w:rsidRPr="00A530EB">
        <w:t>a.mileSq</w:t>
      </w:r>
      <w:proofErr w:type="gramEnd"/>
      <w:r w:rsidRPr="00A530EB">
        <w:t>_kmSq</w:t>
      </w:r>
      <w:proofErr w:type="spellEnd"/>
      <w:r w:rsidRPr="00A530EB">
        <w:t>();</w:t>
      </w:r>
    </w:p>
    <w:p w14:paraId="5145F42C" w14:textId="77777777" w:rsidR="00A530EB" w:rsidRPr="00A530EB" w:rsidRDefault="00A530EB" w:rsidP="00A530EB">
      <w:r w:rsidRPr="00A530EB">
        <w:t>break;</w:t>
      </w:r>
    </w:p>
    <w:p w14:paraId="03B50E1C" w14:textId="77777777" w:rsidR="00A530EB" w:rsidRPr="00A530EB" w:rsidRDefault="00A530EB" w:rsidP="00A530EB">
      <w:r w:rsidRPr="00A530EB">
        <w:t xml:space="preserve">case 12: </w:t>
      </w:r>
      <w:proofErr w:type="spellStart"/>
      <w:proofErr w:type="gramStart"/>
      <w:r w:rsidRPr="00A530EB">
        <w:t>a.kmSq</w:t>
      </w:r>
      <w:proofErr w:type="gramEnd"/>
      <w:r w:rsidRPr="00A530EB">
        <w:t>_mileSq</w:t>
      </w:r>
      <w:proofErr w:type="spellEnd"/>
      <w:r w:rsidRPr="00A530EB">
        <w:t>();</w:t>
      </w:r>
    </w:p>
    <w:p w14:paraId="53EAFEA5" w14:textId="77777777" w:rsidR="00A530EB" w:rsidRPr="00A530EB" w:rsidRDefault="00A530EB" w:rsidP="00A530EB">
      <w:r w:rsidRPr="00A530EB">
        <w:t>break;</w:t>
      </w:r>
    </w:p>
    <w:p w14:paraId="7937DBCD" w14:textId="77777777" w:rsidR="00A530EB" w:rsidRPr="00A530EB" w:rsidRDefault="00A530EB" w:rsidP="00A530EB">
      <w:r w:rsidRPr="00A530EB">
        <w:t xml:space="preserve">case 13: </w:t>
      </w:r>
      <w:proofErr w:type="spellStart"/>
      <w:proofErr w:type="gramStart"/>
      <w:r w:rsidRPr="00A530EB">
        <w:t>a.acre</w:t>
      </w:r>
      <w:proofErr w:type="gramEnd"/>
      <w:r w:rsidRPr="00A530EB">
        <w:t>_hect</w:t>
      </w:r>
      <w:proofErr w:type="spellEnd"/>
      <w:r w:rsidRPr="00A530EB">
        <w:t>();</w:t>
      </w:r>
    </w:p>
    <w:p w14:paraId="6EF83BD5" w14:textId="77777777" w:rsidR="00A530EB" w:rsidRPr="00A530EB" w:rsidRDefault="00A530EB" w:rsidP="00A530EB">
      <w:r w:rsidRPr="00A530EB">
        <w:t>break;</w:t>
      </w:r>
    </w:p>
    <w:p w14:paraId="441C5E07" w14:textId="77777777" w:rsidR="00A530EB" w:rsidRPr="00A530EB" w:rsidRDefault="00A530EB" w:rsidP="00A530EB">
      <w:r w:rsidRPr="00A530EB">
        <w:t xml:space="preserve">case 14: </w:t>
      </w:r>
      <w:proofErr w:type="spellStart"/>
      <w:proofErr w:type="gramStart"/>
      <w:r w:rsidRPr="00A530EB">
        <w:t>a.hect</w:t>
      </w:r>
      <w:proofErr w:type="gramEnd"/>
      <w:r w:rsidRPr="00A530EB">
        <w:t>_acre</w:t>
      </w:r>
      <w:proofErr w:type="spellEnd"/>
      <w:r w:rsidRPr="00A530EB">
        <w:t>();</w:t>
      </w:r>
    </w:p>
    <w:p w14:paraId="0F5011EE" w14:textId="77777777" w:rsidR="00A530EB" w:rsidRPr="00A530EB" w:rsidRDefault="00A530EB" w:rsidP="00A530EB">
      <w:r w:rsidRPr="00A530EB">
        <w:t>break;</w:t>
      </w:r>
    </w:p>
    <w:p w14:paraId="0DCC93B5" w14:textId="77777777" w:rsidR="00A530EB" w:rsidRPr="00A530EB" w:rsidRDefault="00A530EB" w:rsidP="00A530EB">
      <w:r w:rsidRPr="00A530EB">
        <w:t xml:space="preserve">case 15: </w:t>
      </w:r>
      <w:proofErr w:type="spellStart"/>
      <w:proofErr w:type="gramStart"/>
      <w:r w:rsidRPr="00A530EB">
        <w:t>a.kmSq</w:t>
      </w:r>
      <w:proofErr w:type="gramEnd"/>
      <w:r w:rsidRPr="00A530EB">
        <w:t>_acre</w:t>
      </w:r>
      <w:proofErr w:type="spellEnd"/>
      <w:r w:rsidRPr="00A530EB">
        <w:t>();</w:t>
      </w:r>
    </w:p>
    <w:p w14:paraId="7C4B3BBA" w14:textId="77777777" w:rsidR="00A530EB" w:rsidRPr="00A530EB" w:rsidRDefault="00A530EB" w:rsidP="00A530EB">
      <w:r w:rsidRPr="00A530EB">
        <w:t>break;</w:t>
      </w:r>
    </w:p>
    <w:p w14:paraId="6D3F3884" w14:textId="77777777" w:rsidR="00A530EB" w:rsidRPr="00A530EB" w:rsidRDefault="00A530EB" w:rsidP="00A530EB">
      <w:r w:rsidRPr="00A530EB">
        <w:t xml:space="preserve">case 16: </w:t>
      </w:r>
      <w:proofErr w:type="spellStart"/>
      <w:proofErr w:type="gramStart"/>
      <w:r w:rsidRPr="00A530EB">
        <w:t>a.acre</w:t>
      </w:r>
      <w:proofErr w:type="gramEnd"/>
      <w:r w:rsidRPr="00A530EB">
        <w:t>_kmSq</w:t>
      </w:r>
      <w:proofErr w:type="spellEnd"/>
      <w:r w:rsidRPr="00A530EB">
        <w:t>();</w:t>
      </w:r>
    </w:p>
    <w:p w14:paraId="2D681A2A" w14:textId="77777777" w:rsidR="00A530EB" w:rsidRPr="00A530EB" w:rsidRDefault="00A530EB" w:rsidP="00A530EB">
      <w:r w:rsidRPr="00A530EB">
        <w:t>break;</w:t>
      </w:r>
    </w:p>
    <w:p w14:paraId="0DC07AA1" w14:textId="77777777" w:rsidR="00A530EB" w:rsidRPr="00A530EB" w:rsidRDefault="00A530EB" w:rsidP="00A530EB">
      <w:r w:rsidRPr="00A530EB">
        <w:t xml:space="preserve">default: </w:t>
      </w:r>
      <w:proofErr w:type="spellStart"/>
      <w:r w:rsidRPr="00A530EB">
        <w:t>cout</w:t>
      </w:r>
      <w:proofErr w:type="spellEnd"/>
      <w:r w:rsidRPr="00A530EB">
        <w:t>&lt;&lt;"YOU CHOSE WRONG OPTION!";</w:t>
      </w:r>
    </w:p>
    <w:p w14:paraId="2C2D1CE6" w14:textId="77777777" w:rsidR="00A530EB" w:rsidRPr="00A530EB" w:rsidRDefault="00A530EB" w:rsidP="00A530EB">
      <w:r w:rsidRPr="00A530EB">
        <w:t>break;</w:t>
      </w:r>
    </w:p>
    <w:p w14:paraId="59BA760D" w14:textId="77777777" w:rsidR="00A530EB" w:rsidRPr="00A530EB" w:rsidRDefault="00A530EB" w:rsidP="00A530EB">
      <w:r w:rsidRPr="00A530EB">
        <w:t>}</w:t>
      </w:r>
    </w:p>
    <w:p w14:paraId="614FAA09" w14:textId="77777777" w:rsidR="00A530EB" w:rsidRPr="00A530EB" w:rsidRDefault="00A530EB" w:rsidP="00A530EB">
      <w:r w:rsidRPr="00A530EB">
        <w:t>}</w:t>
      </w:r>
    </w:p>
    <w:p w14:paraId="483B08E4" w14:textId="77777777" w:rsidR="00A530EB" w:rsidRPr="00A530EB" w:rsidRDefault="00A530EB" w:rsidP="00A530EB">
      <w:r w:rsidRPr="00A530EB">
        <w:t>else if(x=='5')</w:t>
      </w:r>
    </w:p>
    <w:p w14:paraId="1BD0E2B4" w14:textId="77777777" w:rsidR="00A530EB" w:rsidRPr="00A530EB" w:rsidRDefault="00A530EB" w:rsidP="00A530EB">
      <w:r w:rsidRPr="00A530EB">
        <w:t>{</w:t>
      </w:r>
    </w:p>
    <w:p w14:paraId="3795DEF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&lt;&lt;"\n\</w:t>
      </w:r>
      <w:proofErr w:type="spellStart"/>
      <w:r w:rsidRPr="00A530EB">
        <w:t>nchoose</w:t>
      </w:r>
      <w:proofErr w:type="spellEnd"/>
      <w:r w:rsidRPr="00A530EB">
        <w:t xml:space="preserve"> your unit </w:t>
      </w:r>
      <w:proofErr w:type="spellStart"/>
      <w:r w:rsidRPr="00A530EB">
        <w:t>convertion</w:t>
      </w:r>
      <w:proofErr w:type="spellEnd"/>
      <w:r w:rsidRPr="00A530EB">
        <w:t>:\n";</w:t>
      </w:r>
    </w:p>
    <w:p w14:paraId="0B989AAE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 :</w:t>
      </w:r>
      <w:proofErr w:type="gramEnd"/>
      <w:r w:rsidRPr="00A530EB">
        <w:t xml:space="preserve"> ml-</w:t>
      </w:r>
      <w:proofErr w:type="spellStart"/>
      <w:r w:rsidRPr="00A530EB">
        <w:t>Litre</w:t>
      </w:r>
      <w:proofErr w:type="spellEnd"/>
      <w:r w:rsidRPr="00A530EB">
        <w:t>";</w:t>
      </w:r>
    </w:p>
    <w:p w14:paraId="7872C7F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2 :</w:t>
      </w:r>
      <w:proofErr w:type="gramEnd"/>
      <w:r w:rsidRPr="00A530EB">
        <w:t xml:space="preserve"> </w:t>
      </w:r>
      <w:proofErr w:type="spellStart"/>
      <w:r w:rsidRPr="00A530EB">
        <w:t>Litre</w:t>
      </w:r>
      <w:proofErr w:type="spellEnd"/>
      <w:r w:rsidRPr="00A530EB">
        <w:t>-ml";</w:t>
      </w:r>
    </w:p>
    <w:p w14:paraId="666E6F3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3 :</w:t>
      </w:r>
      <w:proofErr w:type="gramEnd"/>
      <w:r w:rsidRPr="00A530EB">
        <w:t xml:space="preserve"> Cubic mm-Cubic cm";</w:t>
      </w:r>
    </w:p>
    <w:p w14:paraId="35ADE0E8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4 :</w:t>
      </w:r>
      <w:proofErr w:type="gramEnd"/>
      <w:r w:rsidRPr="00A530EB">
        <w:t xml:space="preserve"> Cubic cm-Cubic mm";</w:t>
      </w:r>
    </w:p>
    <w:p w14:paraId="6A9A002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5 :</w:t>
      </w:r>
      <w:proofErr w:type="gramEnd"/>
      <w:r w:rsidRPr="00A530EB">
        <w:t xml:space="preserve"> Cubic cm-Cubic m";</w:t>
      </w:r>
    </w:p>
    <w:p w14:paraId="31045971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6 :</w:t>
      </w:r>
      <w:proofErr w:type="gramEnd"/>
      <w:r w:rsidRPr="00A530EB">
        <w:t xml:space="preserve"> Cubic m-Cubic cm";</w:t>
      </w:r>
    </w:p>
    <w:p w14:paraId="0EE82144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7 :</w:t>
      </w:r>
      <w:proofErr w:type="gramEnd"/>
      <w:r w:rsidRPr="00A530EB">
        <w:t xml:space="preserve"> Cubic Inch-Cubic m";</w:t>
      </w:r>
    </w:p>
    <w:p w14:paraId="7A50DFAD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8 :</w:t>
      </w:r>
      <w:proofErr w:type="gramEnd"/>
      <w:r w:rsidRPr="00A530EB">
        <w:t xml:space="preserve"> Cubic m-Cubic Inch";</w:t>
      </w:r>
    </w:p>
    <w:p w14:paraId="0BA1F5F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9 :</w:t>
      </w:r>
      <w:proofErr w:type="gramEnd"/>
      <w:r w:rsidRPr="00A530EB">
        <w:t xml:space="preserve"> Cubic feet-Cubic m";</w:t>
      </w:r>
    </w:p>
    <w:p w14:paraId="5F660A53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10 :</w:t>
      </w:r>
      <w:proofErr w:type="gramEnd"/>
      <w:r w:rsidRPr="00A530EB">
        <w:t xml:space="preserve"> Cubic m-Cubic feet";</w:t>
      </w:r>
    </w:p>
    <w:p w14:paraId="68A70D2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11 :</w:t>
      </w:r>
      <w:proofErr w:type="gramEnd"/>
      <w:r w:rsidRPr="00A530EB">
        <w:t xml:space="preserve"> Cubic m-Gallon (</w:t>
      </w:r>
      <w:proofErr w:type="spellStart"/>
      <w:r w:rsidRPr="00A530EB">
        <w:t>uk</w:t>
      </w:r>
      <w:proofErr w:type="spellEnd"/>
      <w:r w:rsidRPr="00A530EB">
        <w:t>)";</w:t>
      </w:r>
    </w:p>
    <w:p w14:paraId="6BB1A7A7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12 :</w:t>
      </w:r>
      <w:proofErr w:type="gramEnd"/>
      <w:r w:rsidRPr="00A530EB">
        <w:t xml:space="preserve"> Gallon-Cubic m";</w:t>
      </w:r>
    </w:p>
    <w:p w14:paraId="19799ADF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13 :</w:t>
      </w:r>
      <w:proofErr w:type="gramEnd"/>
      <w:r w:rsidRPr="00A530EB">
        <w:t xml:space="preserve"> </w:t>
      </w:r>
      <w:proofErr w:type="spellStart"/>
      <w:r w:rsidRPr="00A530EB">
        <w:t>Litre</w:t>
      </w:r>
      <w:proofErr w:type="spellEnd"/>
      <w:r w:rsidRPr="00A530EB">
        <w:t>-Gallon";</w:t>
      </w:r>
    </w:p>
    <w:p w14:paraId="69371162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 xml:space="preserve">&lt;&lt;"\n </w:t>
      </w:r>
      <w:proofErr w:type="gramStart"/>
      <w:r w:rsidRPr="00A530EB">
        <w:t>14 :</w:t>
      </w:r>
      <w:proofErr w:type="gramEnd"/>
      <w:r w:rsidRPr="00A530EB">
        <w:t xml:space="preserve"> Gallon-</w:t>
      </w:r>
      <w:proofErr w:type="spellStart"/>
      <w:r w:rsidRPr="00A530EB">
        <w:t>Litre</w:t>
      </w:r>
      <w:proofErr w:type="spellEnd"/>
      <w:r w:rsidRPr="00A530EB">
        <w:t>\n";</w:t>
      </w:r>
    </w:p>
    <w:p w14:paraId="00A2DB89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</w:t>
      </w:r>
      <w:proofErr w:type="spellStart"/>
      <w:r w:rsidRPr="00A530EB">
        <w:t>Choise</w:t>
      </w:r>
      <w:proofErr w:type="spellEnd"/>
      <w:r w:rsidRPr="00A530EB">
        <w:t>: ";</w:t>
      </w:r>
    </w:p>
    <w:p w14:paraId="02CCBEB6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&gt;&gt;y;</w:t>
      </w:r>
    </w:p>
    <w:p w14:paraId="03BCF87B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&lt;&lt;"----------------\n\n";</w:t>
      </w:r>
    </w:p>
    <w:p w14:paraId="039533AE" w14:textId="77777777" w:rsidR="00A530EB" w:rsidRPr="00A530EB" w:rsidRDefault="00A530EB" w:rsidP="00A530EB">
      <w:r w:rsidRPr="00A530EB">
        <w:t>switch(y)</w:t>
      </w:r>
    </w:p>
    <w:p w14:paraId="0DEC4CC3" w14:textId="77777777" w:rsidR="00A530EB" w:rsidRPr="00A530EB" w:rsidRDefault="00A530EB" w:rsidP="00A530EB">
      <w:r w:rsidRPr="00A530EB">
        <w:t>{</w:t>
      </w:r>
    </w:p>
    <w:p w14:paraId="3D499836" w14:textId="77777777" w:rsidR="00A530EB" w:rsidRPr="00A530EB" w:rsidRDefault="00A530EB" w:rsidP="00A530EB">
      <w:r w:rsidRPr="00A530EB">
        <w:t xml:space="preserve">case 1: </w:t>
      </w:r>
      <w:proofErr w:type="spellStart"/>
      <w:r w:rsidRPr="00A530EB">
        <w:t>v.mL_</w:t>
      </w:r>
      <w:proofErr w:type="gramStart"/>
      <w:r w:rsidRPr="00A530EB">
        <w:t>L</w:t>
      </w:r>
      <w:proofErr w:type="spellEnd"/>
      <w:r w:rsidRPr="00A530EB">
        <w:t>(</w:t>
      </w:r>
      <w:proofErr w:type="gramEnd"/>
      <w:r w:rsidRPr="00A530EB">
        <w:t>);</w:t>
      </w:r>
    </w:p>
    <w:p w14:paraId="4B611DA8" w14:textId="77777777" w:rsidR="00A530EB" w:rsidRPr="00A530EB" w:rsidRDefault="00A530EB" w:rsidP="00A530EB">
      <w:r w:rsidRPr="00A530EB">
        <w:t>break;</w:t>
      </w:r>
    </w:p>
    <w:p w14:paraId="67BB8381" w14:textId="77777777" w:rsidR="00A530EB" w:rsidRPr="00A530EB" w:rsidRDefault="00A530EB" w:rsidP="00A530EB">
      <w:r w:rsidRPr="00A530EB">
        <w:t xml:space="preserve">case 2: </w:t>
      </w:r>
      <w:proofErr w:type="spellStart"/>
      <w:r w:rsidRPr="00A530EB">
        <w:t>v.L_</w:t>
      </w:r>
      <w:proofErr w:type="gramStart"/>
      <w:r w:rsidRPr="00A530EB">
        <w:t>mL</w:t>
      </w:r>
      <w:proofErr w:type="spellEnd"/>
      <w:r w:rsidRPr="00A530EB">
        <w:t>(</w:t>
      </w:r>
      <w:proofErr w:type="gramEnd"/>
      <w:r w:rsidRPr="00A530EB">
        <w:t>);</w:t>
      </w:r>
    </w:p>
    <w:p w14:paraId="1FB0E506" w14:textId="77777777" w:rsidR="00A530EB" w:rsidRPr="00A530EB" w:rsidRDefault="00A530EB" w:rsidP="00A530EB">
      <w:r w:rsidRPr="00A530EB">
        <w:t>break;</w:t>
      </w:r>
    </w:p>
    <w:p w14:paraId="604EE601" w14:textId="77777777" w:rsidR="00A530EB" w:rsidRPr="00A530EB" w:rsidRDefault="00A530EB" w:rsidP="00A530EB">
      <w:r w:rsidRPr="00A530EB">
        <w:t xml:space="preserve">case 3: </w:t>
      </w:r>
      <w:proofErr w:type="spellStart"/>
      <w:proofErr w:type="gramStart"/>
      <w:r w:rsidRPr="00A530EB">
        <w:t>v.mmQ</w:t>
      </w:r>
      <w:proofErr w:type="gramEnd"/>
      <w:r w:rsidRPr="00A530EB">
        <w:t>_cmQ</w:t>
      </w:r>
      <w:proofErr w:type="spellEnd"/>
      <w:r w:rsidRPr="00A530EB">
        <w:t>();</w:t>
      </w:r>
    </w:p>
    <w:p w14:paraId="4DDA9180" w14:textId="77777777" w:rsidR="00A530EB" w:rsidRPr="00A530EB" w:rsidRDefault="00A530EB" w:rsidP="00A530EB">
      <w:r w:rsidRPr="00A530EB">
        <w:t>break;</w:t>
      </w:r>
    </w:p>
    <w:p w14:paraId="550CACDF" w14:textId="77777777" w:rsidR="00A530EB" w:rsidRPr="00A530EB" w:rsidRDefault="00A530EB" w:rsidP="00A530EB">
      <w:r w:rsidRPr="00A530EB">
        <w:t xml:space="preserve">case 4: </w:t>
      </w:r>
      <w:proofErr w:type="spellStart"/>
      <w:proofErr w:type="gramStart"/>
      <w:r w:rsidRPr="00A530EB">
        <w:t>v.cmQ</w:t>
      </w:r>
      <w:proofErr w:type="gramEnd"/>
      <w:r w:rsidRPr="00A530EB">
        <w:t>_mmQ</w:t>
      </w:r>
      <w:proofErr w:type="spellEnd"/>
      <w:r w:rsidRPr="00A530EB">
        <w:t>();</w:t>
      </w:r>
    </w:p>
    <w:p w14:paraId="6250CAE4" w14:textId="77777777" w:rsidR="00A530EB" w:rsidRPr="00A530EB" w:rsidRDefault="00A530EB" w:rsidP="00A530EB">
      <w:r w:rsidRPr="00A530EB">
        <w:t>break;</w:t>
      </w:r>
    </w:p>
    <w:p w14:paraId="50846B89" w14:textId="77777777" w:rsidR="00A530EB" w:rsidRPr="00A530EB" w:rsidRDefault="00A530EB" w:rsidP="00A530EB">
      <w:r w:rsidRPr="00A530EB">
        <w:t xml:space="preserve">case 5: </w:t>
      </w:r>
      <w:proofErr w:type="spellStart"/>
      <w:proofErr w:type="gramStart"/>
      <w:r w:rsidRPr="00A530EB">
        <w:t>v.cmQ</w:t>
      </w:r>
      <w:proofErr w:type="gramEnd"/>
      <w:r w:rsidRPr="00A530EB">
        <w:t>_mQ</w:t>
      </w:r>
      <w:proofErr w:type="spellEnd"/>
      <w:r w:rsidRPr="00A530EB">
        <w:t>();</w:t>
      </w:r>
    </w:p>
    <w:p w14:paraId="031E5764" w14:textId="77777777" w:rsidR="00A530EB" w:rsidRPr="00A530EB" w:rsidRDefault="00A530EB" w:rsidP="00A530EB">
      <w:r w:rsidRPr="00A530EB">
        <w:t>break;</w:t>
      </w:r>
    </w:p>
    <w:p w14:paraId="3E0B4B07" w14:textId="77777777" w:rsidR="00A530EB" w:rsidRPr="00A530EB" w:rsidRDefault="00A530EB" w:rsidP="00A530EB">
      <w:r w:rsidRPr="00A530EB">
        <w:t>case 6:</w:t>
      </w:r>
    </w:p>
    <w:p w14:paraId="524A321F" w14:textId="77777777" w:rsidR="00A530EB" w:rsidRPr="00A530EB" w:rsidRDefault="00A530EB" w:rsidP="00A530EB">
      <w:proofErr w:type="spellStart"/>
      <w:r w:rsidRPr="00A530EB">
        <w:t>v.mQ_</w:t>
      </w:r>
      <w:proofErr w:type="gramStart"/>
      <w:r w:rsidRPr="00A530EB">
        <w:t>cmQ</w:t>
      </w:r>
      <w:proofErr w:type="spellEnd"/>
      <w:r w:rsidRPr="00A530EB">
        <w:t>(</w:t>
      </w:r>
      <w:proofErr w:type="gramEnd"/>
      <w:r w:rsidRPr="00A530EB">
        <w:t>);</w:t>
      </w:r>
    </w:p>
    <w:p w14:paraId="0371B34C" w14:textId="77777777" w:rsidR="00A530EB" w:rsidRPr="00A530EB" w:rsidRDefault="00A530EB" w:rsidP="00A530EB">
      <w:r w:rsidRPr="00A530EB">
        <w:t>break;</w:t>
      </w:r>
    </w:p>
    <w:p w14:paraId="3BF80A88" w14:textId="77777777" w:rsidR="00A530EB" w:rsidRPr="00A530EB" w:rsidRDefault="00A530EB" w:rsidP="00A530EB">
      <w:r w:rsidRPr="00A530EB">
        <w:t>case 7:</w:t>
      </w:r>
    </w:p>
    <w:p w14:paraId="35B8C56B" w14:textId="77777777" w:rsidR="00A530EB" w:rsidRPr="00A530EB" w:rsidRDefault="00A530EB" w:rsidP="00A530EB">
      <w:proofErr w:type="spellStart"/>
      <w:r w:rsidRPr="00A530EB">
        <w:t>v.inchQ_</w:t>
      </w:r>
      <w:proofErr w:type="gramStart"/>
      <w:r w:rsidRPr="00A530EB">
        <w:t>mQ</w:t>
      </w:r>
      <w:proofErr w:type="spellEnd"/>
      <w:r w:rsidRPr="00A530EB">
        <w:t>(</w:t>
      </w:r>
      <w:proofErr w:type="gramEnd"/>
      <w:r w:rsidRPr="00A530EB">
        <w:t>);</w:t>
      </w:r>
    </w:p>
    <w:p w14:paraId="0C7A74B0" w14:textId="77777777" w:rsidR="00A530EB" w:rsidRPr="00A530EB" w:rsidRDefault="00A530EB" w:rsidP="00A530EB">
      <w:r w:rsidRPr="00A530EB">
        <w:t>break;</w:t>
      </w:r>
    </w:p>
    <w:p w14:paraId="50DB3D1B" w14:textId="77777777" w:rsidR="00A530EB" w:rsidRPr="00A530EB" w:rsidRDefault="00A530EB" w:rsidP="00A530EB">
      <w:r w:rsidRPr="00A530EB">
        <w:t>case 8:</w:t>
      </w:r>
    </w:p>
    <w:p w14:paraId="05C4255B" w14:textId="77777777" w:rsidR="00A530EB" w:rsidRPr="00A530EB" w:rsidRDefault="00A530EB" w:rsidP="00A530EB">
      <w:proofErr w:type="spellStart"/>
      <w:r w:rsidRPr="00A530EB">
        <w:t>v.mQ_</w:t>
      </w:r>
      <w:proofErr w:type="gramStart"/>
      <w:r w:rsidRPr="00A530EB">
        <w:t>inchQ</w:t>
      </w:r>
      <w:proofErr w:type="spellEnd"/>
      <w:r w:rsidRPr="00A530EB">
        <w:t>(</w:t>
      </w:r>
      <w:proofErr w:type="gramEnd"/>
      <w:r w:rsidRPr="00A530EB">
        <w:t>);</w:t>
      </w:r>
    </w:p>
    <w:p w14:paraId="50D9C0CA" w14:textId="77777777" w:rsidR="00A530EB" w:rsidRPr="00A530EB" w:rsidRDefault="00A530EB" w:rsidP="00A530EB">
      <w:r w:rsidRPr="00A530EB">
        <w:t>break;</w:t>
      </w:r>
    </w:p>
    <w:p w14:paraId="4CC5F015" w14:textId="77777777" w:rsidR="00A530EB" w:rsidRPr="00A530EB" w:rsidRDefault="00A530EB" w:rsidP="00A530EB">
      <w:r w:rsidRPr="00A530EB">
        <w:t xml:space="preserve">case 9: </w:t>
      </w:r>
    </w:p>
    <w:p w14:paraId="60982247" w14:textId="77777777" w:rsidR="00A530EB" w:rsidRPr="00A530EB" w:rsidRDefault="00A530EB" w:rsidP="00A530EB">
      <w:proofErr w:type="spellStart"/>
      <w:r w:rsidRPr="00A530EB">
        <w:t>v.feetQ_</w:t>
      </w:r>
      <w:proofErr w:type="gramStart"/>
      <w:r w:rsidRPr="00A530EB">
        <w:t>mQ</w:t>
      </w:r>
      <w:proofErr w:type="spellEnd"/>
      <w:r w:rsidRPr="00A530EB">
        <w:t>(</w:t>
      </w:r>
      <w:proofErr w:type="gramEnd"/>
      <w:r w:rsidRPr="00A530EB">
        <w:t>);</w:t>
      </w:r>
    </w:p>
    <w:p w14:paraId="4767F707" w14:textId="77777777" w:rsidR="00A530EB" w:rsidRPr="00A530EB" w:rsidRDefault="00A530EB" w:rsidP="00A530EB">
      <w:r w:rsidRPr="00A530EB">
        <w:t>break;</w:t>
      </w:r>
    </w:p>
    <w:p w14:paraId="7A7C9D55" w14:textId="77777777" w:rsidR="00A530EB" w:rsidRPr="00A530EB" w:rsidRDefault="00A530EB" w:rsidP="00A530EB">
      <w:r w:rsidRPr="00A530EB">
        <w:t>case 10:</w:t>
      </w:r>
    </w:p>
    <w:p w14:paraId="19ACC542" w14:textId="77777777" w:rsidR="00A530EB" w:rsidRPr="00A530EB" w:rsidRDefault="00A530EB" w:rsidP="00A530EB">
      <w:proofErr w:type="spellStart"/>
      <w:r w:rsidRPr="00A530EB">
        <w:t>v.mQ_</w:t>
      </w:r>
      <w:proofErr w:type="gramStart"/>
      <w:r w:rsidRPr="00A530EB">
        <w:t>feetQ</w:t>
      </w:r>
      <w:proofErr w:type="spellEnd"/>
      <w:r w:rsidRPr="00A530EB">
        <w:t>(</w:t>
      </w:r>
      <w:proofErr w:type="gramEnd"/>
      <w:r w:rsidRPr="00A530EB">
        <w:t>);</w:t>
      </w:r>
    </w:p>
    <w:p w14:paraId="141846BA" w14:textId="77777777" w:rsidR="00A530EB" w:rsidRPr="00A530EB" w:rsidRDefault="00A530EB" w:rsidP="00A530EB">
      <w:r w:rsidRPr="00A530EB">
        <w:t>break;</w:t>
      </w:r>
    </w:p>
    <w:p w14:paraId="025E0792" w14:textId="77777777" w:rsidR="00A530EB" w:rsidRPr="00A530EB" w:rsidRDefault="00A530EB" w:rsidP="00A530EB">
      <w:r w:rsidRPr="00A530EB">
        <w:t xml:space="preserve">case 11: </w:t>
      </w:r>
    </w:p>
    <w:p w14:paraId="6C550FC7" w14:textId="77777777" w:rsidR="00A530EB" w:rsidRPr="00A530EB" w:rsidRDefault="00A530EB" w:rsidP="00A530EB">
      <w:proofErr w:type="spellStart"/>
      <w:r w:rsidRPr="00A530EB">
        <w:t>v.mQ_</w:t>
      </w:r>
      <w:proofErr w:type="gramStart"/>
      <w:r w:rsidRPr="00A530EB">
        <w:t>gallon</w:t>
      </w:r>
      <w:proofErr w:type="spellEnd"/>
      <w:r w:rsidRPr="00A530EB">
        <w:t>(</w:t>
      </w:r>
      <w:proofErr w:type="gramEnd"/>
      <w:r w:rsidRPr="00A530EB">
        <w:t>);</w:t>
      </w:r>
    </w:p>
    <w:p w14:paraId="164B37CA" w14:textId="77777777" w:rsidR="00A530EB" w:rsidRPr="00A530EB" w:rsidRDefault="00A530EB" w:rsidP="00A530EB">
      <w:r w:rsidRPr="00A530EB">
        <w:t>break;</w:t>
      </w:r>
    </w:p>
    <w:p w14:paraId="5EA7F98D" w14:textId="77777777" w:rsidR="00A530EB" w:rsidRPr="00A530EB" w:rsidRDefault="00A530EB" w:rsidP="00A530EB">
      <w:r w:rsidRPr="00A530EB">
        <w:t xml:space="preserve">case 12: </w:t>
      </w:r>
    </w:p>
    <w:p w14:paraId="6D1D86C3" w14:textId="77777777" w:rsidR="00A530EB" w:rsidRPr="00A530EB" w:rsidRDefault="00A530EB" w:rsidP="00A530EB">
      <w:proofErr w:type="spellStart"/>
      <w:r w:rsidRPr="00A530EB">
        <w:t>v.gallon_</w:t>
      </w:r>
      <w:proofErr w:type="gramStart"/>
      <w:r w:rsidRPr="00A530EB">
        <w:t>mQ</w:t>
      </w:r>
      <w:proofErr w:type="spellEnd"/>
      <w:r w:rsidRPr="00A530EB">
        <w:t>(</w:t>
      </w:r>
      <w:proofErr w:type="gramEnd"/>
      <w:r w:rsidRPr="00A530EB">
        <w:t>);</w:t>
      </w:r>
    </w:p>
    <w:p w14:paraId="20C7E04D" w14:textId="77777777" w:rsidR="00A530EB" w:rsidRPr="00A530EB" w:rsidRDefault="00A530EB" w:rsidP="00A530EB">
      <w:r w:rsidRPr="00A530EB">
        <w:t>break;</w:t>
      </w:r>
    </w:p>
    <w:p w14:paraId="2EF4AE62" w14:textId="77777777" w:rsidR="00A530EB" w:rsidRPr="00A530EB" w:rsidRDefault="00A530EB" w:rsidP="00A530EB">
      <w:r w:rsidRPr="00A530EB">
        <w:t xml:space="preserve">case 13: </w:t>
      </w:r>
    </w:p>
    <w:p w14:paraId="7BD2B938" w14:textId="77777777" w:rsidR="00A530EB" w:rsidRPr="00A530EB" w:rsidRDefault="00A530EB" w:rsidP="00A530EB">
      <w:proofErr w:type="spellStart"/>
      <w:r w:rsidRPr="00A530EB">
        <w:t>v.L_</w:t>
      </w:r>
      <w:proofErr w:type="gramStart"/>
      <w:r w:rsidRPr="00A530EB">
        <w:t>gallon</w:t>
      </w:r>
      <w:proofErr w:type="spellEnd"/>
      <w:r w:rsidRPr="00A530EB">
        <w:t>(</w:t>
      </w:r>
      <w:proofErr w:type="gramEnd"/>
      <w:r w:rsidRPr="00A530EB">
        <w:t>);</w:t>
      </w:r>
    </w:p>
    <w:p w14:paraId="5E188E75" w14:textId="77777777" w:rsidR="00A530EB" w:rsidRPr="00A530EB" w:rsidRDefault="00A530EB" w:rsidP="00A530EB">
      <w:r w:rsidRPr="00A530EB">
        <w:t>break;</w:t>
      </w:r>
    </w:p>
    <w:p w14:paraId="6F1DF4BE" w14:textId="77777777" w:rsidR="00A530EB" w:rsidRPr="00A530EB" w:rsidRDefault="00A530EB" w:rsidP="00A530EB">
      <w:r w:rsidRPr="00A530EB">
        <w:t xml:space="preserve">case 14: </w:t>
      </w:r>
    </w:p>
    <w:p w14:paraId="6B431FD9" w14:textId="77777777" w:rsidR="00A530EB" w:rsidRPr="00A530EB" w:rsidRDefault="00A530EB" w:rsidP="00A530EB">
      <w:proofErr w:type="spellStart"/>
      <w:r w:rsidRPr="00A530EB">
        <w:t>v.gallon_</w:t>
      </w:r>
      <w:proofErr w:type="gramStart"/>
      <w:r w:rsidRPr="00A530EB">
        <w:t>L</w:t>
      </w:r>
      <w:proofErr w:type="spellEnd"/>
      <w:r w:rsidRPr="00A530EB">
        <w:t>(</w:t>
      </w:r>
      <w:proofErr w:type="gramEnd"/>
      <w:r w:rsidRPr="00A530EB">
        <w:t>);</w:t>
      </w:r>
    </w:p>
    <w:p w14:paraId="0929A75F" w14:textId="77777777" w:rsidR="00A530EB" w:rsidRPr="00A530EB" w:rsidRDefault="00A530EB" w:rsidP="00A530EB">
      <w:r w:rsidRPr="00A530EB">
        <w:t>break;</w:t>
      </w:r>
    </w:p>
    <w:p w14:paraId="1E068B68" w14:textId="77777777" w:rsidR="00A530EB" w:rsidRPr="00A530EB" w:rsidRDefault="00A530EB" w:rsidP="00A530EB">
      <w:r w:rsidRPr="00A530EB">
        <w:t xml:space="preserve">default: </w:t>
      </w:r>
      <w:proofErr w:type="spellStart"/>
      <w:r w:rsidRPr="00A530EB">
        <w:t>cout</w:t>
      </w:r>
      <w:proofErr w:type="spellEnd"/>
      <w:r w:rsidRPr="00A530EB">
        <w:t>&lt;&lt;"YOU CHOSE WRONG OPTION!";</w:t>
      </w:r>
    </w:p>
    <w:p w14:paraId="7C1EC87A" w14:textId="77777777" w:rsidR="00A530EB" w:rsidRPr="00A530EB" w:rsidRDefault="00A530EB" w:rsidP="00A530EB">
      <w:r w:rsidRPr="00A530EB">
        <w:t>break;</w:t>
      </w:r>
    </w:p>
    <w:p w14:paraId="43FDFD43" w14:textId="77777777" w:rsidR="00A530EB" w:rsidRPr="00A530EB" w:rsidRDefault="00A530EB" w:rsidP="00A530EB">
      <w:r w:rsidRPr="00A530EB">
        <w:t>}</w:t>
      </w:r>
    </w:p>
    <w:p w14:paraId="01E9C072" w14:textId="77777777" w:rsidR="00A530EB" w:rsidRPr="00A530EB" w:rsidRDefault="00A530EB" w:rsidP="00A530EB">
      <w:r w:rsidRPr="00A530EB">
        <w:t xml:space="preserve">} </w:t>
      </w:r>
    </w:p>
    <w:p w14:paraId="7F88855D" w14:textId="77777777" w:rsidR="00A530EB" w:rsidRPr="00A530EB" w:rsidRDefault="00A530EB" w:rsidP="00A530EB">
      <w:r w:rsidRPr="00A530EB">
        <w:t>else if(x=='6') //This will open the formulae book: Using File Handling</w:t>
      </w:r>
    </w:p>
    <w:p w14:paraId="33714A95" w14:textId="77777777" w:rsidR="00A530EB" w:rsidRPr="00A530EB" w:rsidRDefault="00A530EB" w:rsidP="00A530EB">
      <w:r w:rsidRPr="00A530EB">
        <w:t>{</w:t>
      </w:r>
    </w:p>
    <w:p w14:paraId="1C470209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ofstream</w:t>
      </w:r>
      <w:proofErr w:type="spellEnd"/>
      <w:r w:rsidRPr="00A530EB">
        <w:t xml:space="preserve"> </w:t>
      </w:r>
      <w:proofErr w:type="spellStart"/>
      <w:r w:rsidRPr="00A530EB">
        <w:t>Formuale_Book</w:t>
      </w:r>
      <w:proofErr w:type="spellEnd"/>
      <w:r w:rsidRPr="00A530EB">
        <w:t>;</w:t>
      </w:r>
    </w:p>
    <w:p w14:paraId="6B25C6D1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Formuale_Book.open</w:t>
      </w:r>
      <w:proofErr w:type="spellEnd"/>
      <w:r w:rsidRPr="00A530EB">
        <w:t xml:space="preserve"> ("FormulaeBook.txt");</w:t>
      </w:r>
    </w:p>
    <w:p w14:paraId="23493EEE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</w:t>
      </w:r>
      <w:proofErr w:type="spellEnd"/>
      <w:r w:rsidRPr="00A530EB">
        <w:t xml:space="preserve"> &lt;</w:t>
      </w:r>
      <w:proofErr w:type="gramStart"/>
      <w:r w:rsidRPr="00A530EB">
        <w:t>&lt;  "</w:t>
      </w:r>
      <w:proofErr w:type="gramEnd"/>
      <w:r w:rsidRPr="00A530EB">
        <w:t>SOME IMPORTANT CONVERSIONS:\n____________________\n"&lt;&lt;</w:t>
      </w:r>
      <w:proofErr w:type="spellStart"/>
      <w:r w:rsidRPr="00A530EB">
        <w:t>endl</w:t>
      </w:r>
      <w:proofErr w:type="spellEnd"/>
      <w:r w:rsidRPr="00A530EB">
        <w:t>&lt;&lt;</w:t>
      </w:r>
      <w:proofErr w:type="spellStart"/>
      <w:r w:rsidRPr="00A530EB">
        <w:t>endl</w:t>
      </w:r>
      <w:proofErr w:type="spellEnd"/>
      <w:r w:rsidRPr="00A530EB">
        <w:t>&lt;&lt;"VOLUME\n";</w:t>
      </w:r>
    </w:p>
    <w:p w14:paraId="4C0005CE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</w:t>
      </w:r>
      <w:proofErr w:type="spellEnd"/>
      <w:r w:rsidRPr="00A530EB">
        <w:t>&lt;&lt;"1 milliliter = 0.001 liter\n1 centiliter = 0.01 liter\n1 deciliter = 0.1 liter\n1 decaliter = 10 liters\n1 hectoliter = 100 liters\n1 kiloliter = 1000 liters\n1 cubic inch = 1.639 × 10^–2 liters\n1 gallon = 3.785 liters\n1 cubic foot = 28.316 liters\n\n";</w:t>
      </w:r>
    </w:p>
    <w:p w14:paraId="37EB8568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</w:t>
      </w:r>
      <w:proofErr w:type="spellEnd"/>
      <w:r w:rsidRPr="00A530EB">
        <w:t>&lt;&lt; "LENGTH\n1 millimeter = 0.001 meter\n1 centimeter = 0.01 meter\n1 decimeter = 0.1 meter\n1 decameter = 10 meters\n1 hectometer = 100 meters\n1 kilometer = 1000 meters\n1 inch = 2.54 × 10^−2 meters\n1 foot = 0.3048 meters\n1 angstrom = 1 x 10^-10 meters\n1 fermi = 1 x 10^-15 meters\n1 light year = 0.946 × 10^16 meters\n1 mile = 1.609344 kms\n\n";</w:t>
      </w:r>
    </w:p>
    <w:p w14:paraId="6169AAE4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</w:t>
      </w:r>
      <w:proofErr w:type="spellEnd"/>
      <w:r w:rsidRPr="00A530EB">
        <w:t>&lt;&lt;"MASS\n1 milligram = 0.001 gram\n1 centigram = 0.01 gram\n1 decigram = 0.1 gram\n1 decagram = 10 gram\n1 hectogram = 100 gram\n1 kilogram = 1000 grams\n1 stone = 6350.29 grams\n1 pound = 453.592 grams\n1 ounce = 28.3495 grams\n\n";</w:t>
      </w:r>
    </w:p>
    <w:p w14:paraId="2DCDCAF1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</w:t>
      </w:r>
      <w:proofErr w:type="spellEnd"/>
      <w:r w:rsidRPr="00A530EB">
        <w:t>&lt;&lt; "TIME\n1 minute = 60 seconds\n1 hour = 60 minutes / 3600 seconds\n1 day = 24 hours\n1 week = 7 days\n1 year = 365 days";</w:t>
      </w:r>
    </w:p>
    <w:p w14:paraId="4AEF386C" w14:textId="77777777" w:rsidR="00A530EB" w:rsidRPr="00A530EB" w:rsidRDefault="00A530EB" w:rsidP="00A530EB">
      <w:r w:rsidRPr="00A530EB">
        <w:t xml:space="preserve">    </w:t>
      </w:r>
      <w:proofErr w:type="spellStart"/>
      <w:r w:rsidRPr="00A530EB">
        <w:t>Formuale_Book.close</w:t>
      </w:r>
      <w:proofErr w:type="spellEnd"/>
      <w:r w:rsidRPr="00A530EB">
        <w:t>();</w:t>
      </w:r>
    </w:p>
    <w:p w14:paraId="56545BE7" w14:textId="77777777" w:rsidR="00A530EB" w:rsidRPr="00A530EB" w:rsidRDefault="00A530EB" w:rsidP="00A530EB">
      <w:r w:rsidRPr="00A530EB">
        <w:t>}</w:t>
      </w:r>
    </w:p>
    <w:p w14:paraId="7D56907F" w14:textId="77777777" w:rsidR="00A530EB" w:rsidRPr="00A530EB" w:rsidRDefault="00A530EB" w:rsidP="00A530EB"/>
    <w:p w14:paraId="7CF24155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&lt;&lt;"\n----------------";</w:t>
      </w:r>
    </w:p>
    <w:p w14:paraId="74C15AFA" w14:textId="77777777" w:rsidR="00A530EB" w:rsidRPr="00A530EB" w:rsidRDefault="00A530EB" w:rsidP="00A530EB">
      <w:proofErr w:type="spellStart"/>
      <w:r w:rsidRPr="00A530EB">
        <w:t>cout</w:t>
      </w:r>
      <w:proofErr w:type="spellEnd"/>
      <w:r w:rsidRPr="00A530EB">
        <w:t>&lt;&lt;"\n\</w:t>
      </w:r>
      <w:proofErr w:type="spellStart"/>
      <w:r w:rsidRPr="00A530EB">
        <w:t>nCompleted</w:t>
      </w:r>
      <w:proofErr w:type="spellEnd"/>
      <w:r w:rsidRPr="00A530EB">
        <w:t xml:space="preserve"> Successfully! \n\</w:t>
      </w:r>
      <w:proofErr w:type="spellStart"/>
      <w:r w:rsidRPr="00A530EB">
        <w:t>nPress</w:t>
      </w:r>
      <w:proofErr w:type="spellEnd"/>
      <w:r w:rsidRPr="00A530EB">
        <w:t xml:space="preserve"> </w:t>
      </w:r>
      <w:proofErr w:type="gramStart"/>
      <w:r w:rsidRPr="00A530EB">
        <w:t>Y(</w:t>
      </w:r>
      <w:proofErr w:type="gramEnd"/>
      <w:r w:rsidRPr="00A530EB">
        <w:t>Yes to convert again) &amp; N (NO to Exit)!\n";</w:t>
      </w:r>
    </w:p>
    <w:p w14:paraId="38CC27D3" w14:textId="77777777" w:rsidR="00A530EB" w:rsidRPr="00A530EB" w:rsidRDefault="00A530EB" w:rsidP="00A530EB">
      <w:proofErr w:type="spellStart"/>
      <w:r w:rsidRPr="00A530EB">
        <w:t>cin</w:t>
      </w:r>
      <w:proofErr w:type="spellEnd"/>
      <w:r w:rsidRPr="00A530EB">
        <w:t>&gt;&gt;</w:t>
      </w:r>
      <w:proofErr w:type="spellStart"/>
      <w:r w:rsidRPr="00A530EB">
        <w:t>i</w:t>
      </w:r>
      <w:proofErr w:type="spellEnd"/>
      <w:r w:rsidRPr="00A530EB">
        <w:t>;</w:t>
      </w:r>
    </w:p>
    <w:p w14:paraId="0B209F00" w14:textId="77777777" w:rsidR="00A530EB" w:rsidRPr="00A530EB" w:rsidRDefault="00A530EB" w:rsidP="00A530EB">
      <w:r w:rsidRPr="00A530EB">
        <w:t>}</w:t>
      </w:r>
    </w:p>
    <w:p w14:paraId="7D807234" w14:textId="77777777" w:rsidR="00A530EB" w:rsidRPr="00A530EB" w:rsidRDefault="00A530EB" w:rsidP="00A530EB">
      <w:r w:rsidRPr="00A530EB">
        <w:t>while(</w:t>
      </w:r>
      <w:proofErr w:type="spellStart"/>
      <w:proofErr w:type="gramStart"/>
      <w:r w:rsidRPr="00A530EB">
        <w:t>i</w:t>
      </w:r>
      <w:proofErr w:type="spellEnd"/>
      <w:r w:rsidRPr="00A530EB">
        <w:t>!=</w:t>
      </w:r>
      <w:proofErr w:type="gramEnd"/>
      <w:r w:rsidRPr="00A530EB">
        <w:t>'n');</w:t>
      </w:r>
    </w:p>
    <w:p w14:paraId="43AA1F5D" w14:textId="77777777" w:rsidR="00A530EB" w:rsidRPr="00A530EB" w:rsidRDefault="00A530EB" w:rsidP="00A530EB">
      <w:r w:rsidRPr="00A530EB">
        <w:t>return 0;</w:t>
      </w:r>
    </w:p>
    <w:p w14:paraId="708210F8" w14:textId="77777777" w:rsidR="005D683D" w:rsidRPr="00A530EB" w:rsidRDefault="00A530EB" w:rsidP="00A530EB">
      <w:r w:rsidRPr="00A530EB">
        <w:t>}</w:t>
      </w:r>
    </w:p>
    <w:p w14:paraId="48D1E04C" w14:textId="77777777" w:rsidR="005D683D" w:rsidRPr="005D683D" w:rsidRDefault="005D683D" w:rsidP="005D683D">
      <w:pPr>
        <w:rPr>
          <w:sz w:val="28"/>
          <w:szCs w:val="28"/>
        </w:rPr>
      </w:pPr>
    </w:p>
    <w:p w14:paraId="36969428" w14:textId="77777777" w:rsidR="005D683D" w:rsidRPr="005D683D" w:rsidRDefault="005D683D" w:rsidP="005D683D">
      <w:pPr>
        <w:rPr>
          <w:sz w:val="28"/>
          <w:szCs w:val="28"/>
        </w:rPr>
      </w:pPr>
    </w:p>
    <w:p w14:paraId="49BEA67C" w14:textId="77777777" w:rsidR="005D683D" w:rsidRPr="005D683D" w:rsidRDefault="005D683D" w:rsidP="005D683D">
      <w:pPr>
        <w:rPr>
          <w:sz w:val="28"/>
          <w:szCs w:val="28"/>
        </w:rPr>
      </w:pPr>
    </w:p>
    <w:p w14:paraId="3205C8BA" w14:textId="77777777" w:rsidR="005D683D" w:rsidRPr="005D683D" w:rsidRDefault="005D683D" w:rsidP="005D683D">
      <w:pPr>
        <w:rPr>
          <w:sz w:val="28"/>
          <w:szCs w:val="28"/>
        </w:rPr>
      </w:pPr>
    </w:p>
    <w:p w14:paraId="22F24DB5" w14:textId="77777777" w:rsidR="005D683D" w:rsidRPr="005D683D" w:rsidRDefault="005D683D" w:rsidP="005D683D">
      <w:pPr>
        <w:rPr>
          <w:sz w:val="28"/>
          <w:szCs w:val="28"/>
        </w:rPr>
      </w:pPr>
    </w:p>
    <w:p w14:paraId="449BCCD4" w14:textId="77777777" w:rsidR="005D683D" w:rsidRPr="005D683D" w:rsidRDefault="005D683D" w:rsidP="005D683D">
      <w:pPr>
        <w:rPr>
          <w:sz w:val="28"/>
          <w:szCs w:val="28"/>
        </w:rPr>
      </w:pPr>
    </w:p>
    <w:p w14:paraId="280DC413" w14:textId="77777777" w:rsidR="005D683D" w:rsidRPr="005D683D" w:rsidRDefault="005D683D" w:rsidP="005D683D">
      <w:pPr>
        <w:rPr>
          <w:sz w:val="28"/>
          <w:szCs w:val="28"/>
        </w:rPr>
      </w:pPr>
    </w:p>
    <w:p w14:paraId="3327C553" w14:textId="77777777" w:rsidR="005D683D" w:rsidRPr="005D683D" w:rsidRDefault="005D683D" w:rsidP="005D683D">
      <w:pPr>
        <w:rPr>
          <w:sz w:val="28"/>
          <w:szCs w:val="28"/>
        </w:rPr>
      </w:pPr>
    </w:p>
    <w:p w14:paraId="17C9D261" w14:textId="77777777" w:rsidR="005D683D" w:rsidRPr="005D683D" w:rsidRDefault="005D683D" w:rsidP="005D683D">
      <w:pPr>
        <w:rPr>
          <w:sz w:val="28"/>
          <w:szCs w:val="28"/>
        </w:rPr>
      </w:pPr>
    </w:p>
    <w:p w14:paraId="349882D2" w14:textId="77777777" w:rsidR="005D683D" w:rsidRPr="005D683D" w:rsidRDefault="005D683D" w:rsidP="005D683D">
      <w:pPr>
        <w:rPr>
          <w:sz w:val="28"/>
          <w:szCs w:val="28"/>
        </w:rPr>
      </w:pPr>
    </w:p>
    <w:p w14:paraId="59DF72E0" w14:textId="77777777" w:rsidR="005D683D" w:rsidRPr="005D683D" w:rsidRDefault="005D683D" w:rsidP="005D683D">
      <w:pPr>
        <w:rPr>
          <w:sz w:val="28"/>
          <w:szCs w:val="28"/>
        </w:rPr>
      </w:pPr>
    </w:p>
    <w:p w14:paraId="6C46EB3E" w14:textId="77777777" w:rsidR="005D683D" w:rsidRDefault="00BF3142" w:rsidP="00A530EB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6850A" wp14:editId="06EA9067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83864" id="AutoShape 7" o:spid="_x0000_s1026" type="#_x0000_t32" style="position:absolute;margin-left:-59.25pt;margin-top:44.25pt;width:487.5pt;height: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" strokecolor="#4472c4" strokeweight="2.5pt">
                <v:shadow color="#868686"/>
              </v:shape>
            </w:pict>
          </mc:Fallback>
        </mc:AlternateContent>
      </w:r>
      <w:r w:rsidR="005D683D">
        <w:rPr>
          <w:i/>
          <w:color w:val="2E74B5"/>
          <w:sz w:val="72"/>
          <w:szCs w:val="72"/>
        </w:rPr>
        <w:t>Result and Discussion</w:t>
      </w:r>
    </w:p>
    <w:p w14:paraId="77BB8AA1" w14:textId="77777777" w:rsidR="005D683D" w:rsidRDefault="00A530EB" w:rsidP="005D683D">
      <w:pPr>
        <w:jc w:val="right"/>
        <w:rPr>
          <w:i/>
          <w:color w:val="2E74B5"/>
          <w:sz w:val="72"/>
          <w:szCs w:val="72"/>
        </w:rPr>
      </w:pPr>
      <w:r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B262A2" wp14:editId="297EC8EE">
                <wp:simplePos x="0" y="0"/>
                <wp:positionH relativeFrom="column">
                  <wp:posOffset>3752850</wp:posOffset>
                </wp:positionH>
                <wp:positionV relativeFrom="paragraph">
                  <wp:posOffset>321945</wp:posOffset>
                </wp:positionV>
                <wp:extent cx="1981200" cy="304800"/>
                <wp:effectExtent l="0" t="0" r="1905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A9EFC" w14:textId="77777777" w:rsidR="00A530EB" w:rsidRPr="00A530EB" w:rsidRDefault="00A530EB">
                            <w:pPr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Overview of the output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B262A2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95.5pt;margin-top:25.35pt;width:156pt;height:2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" fillcolor="#4472c4 [3208]" strokecolor="#1f3763 [1608]" strokeweight="1pt">
                <v:textbox>
                  <w:txbxContent>
                    <w:p w14:paraId="749A9EFC" w14:textId="77777777" w:rsidR="00A530EB" w:rsidRPr="00A530EB" w:rsidRDefault="00A530EB">
                      <w:pPr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Overview of the output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70C22BE9" w14:textId="77777777" w:rsidR="005D683D" w:rsidRDefault="00A530EB" w:rsidP="00A530EB">
      <w:pPr>
        <w:jc w:val="center"/>
        <w:rPr>
          <w:i/>
          <w:color w:val="2E74B5"/>
          <w:sz w:val="72"/>
          <w:szCs w:val="72"/>
        </w:rPr>
      </w:pPr>
      <w:r>
        <w:rPr>
          <w:noProof/>
        </w:rPr>
        <w:drawing>
          <wp:inline distT="0" distB="0" distL="0" distR="0" wp14:anchorId="7FEF1179" wp14:editId="117E45F2">
            <wp:extent cx="5274310" cy="21882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95C" w14:textId="77777777" w:rsidR="00A530EB" w:rsidRDefault="00036D7B" w:rsidP="00A530EB">
      <w:pPr>
        <w:jc w:val="center"/>
        <w:rPr>
          <w:noProof/>
        </w:rPr>
      </w:pPr>
      <w:r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4E1979" wp14:editId="33341884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</wp:posOffset>
                </wp:positionV>
                <wp:extent cx="1981200" cy="8382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838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6AC17" w14:textId="77777777" w:rsidR="00036D7B" w:rsidRPr="00A530EB" w:rsidRDefault="00036D7B" w:rsidP="00036D7B">
                            <w:pPr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 xml:space="preserve">After choosing the appropriate quantity, choose the units among which the conversions have to be made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E1979" id="Text Box 14" o:spid="_x0000_s1027" type="#_x0000_t202" style="position:absolute;left:0;text-align:left;margin-left:309.75pt;margin-top:1.95pt;width:156pt;height:6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" fillcolor="#4472c4 [3208]" strokecolor="#1f3763 [1608]" strokeweight="1pt">
                <v:textbox>
                  <w:txbxContent>
                    <w:p w14:paraId="1776AC17" w14:textId="77777777" w:rsidR="00036D7B" w:rsidRPr="00A530EB" w:rsidRDefault="00036D7B" w:rsidP="00036D7B">
                      <w:pPr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 xml:space="preserve">After choosing the appropriate quantity, choose the units among which the conversions have to be made </w:t>
                      </w:r>
                    </w:p>
                  </w:txbxContent>
                </v:textbox>
              </v:shape>
            </w:pict>
          </mc:Fallback>
        </mc:AlternateContent>
      </w:r>
    </w:p>
    <w:p w14:paraId="0D0BB809" w14:textId="77777777" w:rsidR="00A530EB" w:rsidRDefault="00A530EB" w:rsidP="00A530EB">
      <w:pPr>
        <w:jc w:val="center"/>
        <w:rPr>
          <w:i/>
          <w:color w:val="2E74B5"/>
          <w:sz w:val="72"/>
          <w:szCs w:val="72"/>
        </w:rPr>
      </w:pPr>
      <w:r>
        <w:rPr>
          <w:noProof/>
        </w:rPr>
        <w:drawing>
          <wp:inline distT="0" distB="0" distL="0" distR="0" wp14:anchorId="709D4675" wp14:editId="5CA4F3C8">
            <wp:extent cx="526732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D2E" w14:textId="77777777" w:rsidR="005D683D" w:rsidRPr="00A530EB" w:rsidRDefault="005D683D" w:rsidP="00A530EB">
      <w:pPr>
        <w:jc w:val="center"/>
        <w:rPr>
          <w:i/>
          <w:color w:val="2E74B5"/>
        </w:rPr>
      </w:pPr>
    </w:p>
    <w:p w14:paraId="30F4F21F" w14:textId="77777777" w:rsidR="005D683D" w:rsidRDefault="00036D7B" w:rsidP="005D683D">
      <w:pPr>
        <w:jc w:val="right"/>
        <w:rPr>
          <w:i/>
          <w:color w:val="2E74B5"/>
          <w:sz w:val="72"/>
          <w:szCs w:val="72"/>
        </w:rPr>
      </w:pPr>
      <w:r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293478" wp14:editId="2ACEC041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5267325" cy="476250"/>
                <wp:effectExtent l="0" t="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4762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C0B7F" w14:textId="77777777" w:rsidR="00036D7B" w:rsidRPr="00A530EB" w:rsidRDefault="00036D7B" w:rsidP="00036D7B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After successful conversion of units,  the user may press Y to continue or N to terminate the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93478" id="Text Box 15" o:spid="_x0000_s1028" type="#_x0000_t202" style="position:absolute;left:0;text-align:left;margin-left:363.55pt;margin-top:2.1pt;width:414.75pt;height:37.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" fillcolor="#4472c4 [3208]" strokecolor="#1f3763 [1608]" strokeweight="1pt">
                <v:textbox>
                  <w:txbxContent>
                    <w:p w14:paraId="36BC0B7F" w14:textId="77777777" w:rsidR="00036D7B" w:rsidRPr="00A530EB" w:rsidRDefault="00036D7B" w:rsidP="00036D7B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After successful conversion of units,  the user may press Y to continue or N to terminate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F962E2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5D5346DA" w14:textId="77777777" w:rsidR="00036D7B" w:rsidRDefault="00036D7B" w:rsidP="00036D7B">
      <w:pPr>
        <w:jc w:val="center"/>
        <w:rPr>
          <w:i/>
          <w:color w:val="2E74B5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B23D3A" wp14:editId="48E3BC14">
                <wp:simplePos x="0" y="0"/>
                <wp:positionH relativeFrom="column">
                  <wp:posOffset>2505075</wp:posOffset>
                </wp:positionH>
                <wp:positionV relativeFrom="paragraph">
                  <wp:posOffset>200024</wp:posOffset>
                </wp:positionV>
                <wp:extent cx="1009650" cy="504825"/>
                <wp:effectExtent l="38100" t="38100" r="190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9650" cy="5048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83F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97.25pt;margin-top:15.75pt;width:79.5pt;height:39.7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" strokecolor="#5b9bd5 [3204]" strokeweight="6pt">
                <v:stroke endarrow="block" joinstyle="miter"/>
              </v:shape>
            </w:pict>
          </mc:Fallback>
        </mc:AlternateContent>
      </w:r>
      <w:r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B31538" wp14:editId="6841E9E5">
                <wp:simplePos x="0" y="0"/>
                <wp:positionH relativeFrom="column">
                  <wp:posOffset>3876675</wp:posOffset>
                </wp:positionH>
                <wp:positionV relativeFrom="paragraph">
                  <wp:posOffset>723900</wp:posOffset>
                </wp:positionV>
                <wp:extent cx="1943100" cy="129540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295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295C2" w14:textId="77777777" w:rsidR="00036D7B" w:rsidRPr="00A530EB" w:rsidRDefault="00036D7B" w:rsidP="00036D7B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On continuing, if we further choose the option 6, a new .txt file created using file handling will be opened, containing necessary formulae used for carrying out conversions.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31538" id="Text Box 19" o:spid="_x0000_s1029" type="#_x0000_t202" style="position:absolute;left:0;text-align:left;margin-left:305.25pt;margin-top:57pt;width:153pt;height:10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" fillcolor="#4472c4 [3208]" strokecolor="#1f3763 [1608]" strokeweight="1pt">
                <v:textbox>
                  <w:txbxContent>
                    <w:p w14:paraId="300295C2" w14:textId="77777777" w:rsidR="00036D7B" w:rsidRPr="00A530EB" w:rsidRDefault="00036D7B" w:rsidP="00036D7B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On continuing, if we further choose the option 6, a new .txt file created using file handling will be opened, containing necessary formulae used for carrying out conversions.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B6ED41" wp14:editId="5BB8A224">
            <wp:extent cx="3714750" cy="4117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8637" cy="41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EF5C" w14:textId="77777777" w:rsidR="00036D7B" w:rsidRDefault="00036D7B" w:rsidP="00036D7B">
      <w:pPr>
        <w:jc w:val="center"/>
        <w:rPr>
          <w:noProof/>
        </w:rPr>
      </w:pPr>
    </w:p>
    <w:p w14:paraId="36D89847" w14:textId="77777777" w:rsidR="00036D7B" w:rsidRDefault="00775D98" w:rsidP="00036D7B">
      <w:pPr>
        <w:jc w:val="center"/>
        <w:rPr>
          <w:i/>
          <w:color w:val="2E74B5"/>
          <w:sz w:val="72"/>
          <w:szCs w:val="72"/>
        </w:rPr>
      </w:pPr>
      <w:r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311C83" wp14:editId="581FBAD6">
                <wp:simplePos x="0" y="0"/>
                <wp:positionH relativeFrom="column">
                  <wp:posOffset>3209925</wp:posOffset>
                </wp:positionH>
                <wp:positionV relativeFrom="paragraph">
                  <wp:posOffset>3641725</wp:posOffset>
                </wp:positionV>
                <wp:extent cx="2733675" cy="2571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2571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024983" w14:textId="77777777" w:rsidR="00775D98" w:rsidRPr="00A530EB" w:rsidRDefault="00775D98" w:rsidP="00775D98">
                            <w:pPr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This is what the formulae book looks like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1C83" id="Text Box 21" o:spid="_x0000_s1030" type="#_x0000_t202" style="position:absolute;left:0;text-align:left;margin-left:252.75pt;margin-top:286.75pt;width:215.2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" fillcolor="#4472c4 [3208]" strokecolor="#1f3763 [1608]" strokeweight="1pt">
                <v:textbox>
                  <w:txbxContent>
                    <w:p w14:paraId="75024983" w14:textId="77777777" w:rsidR="00775D98" w:rsidRPr="00A530EB" w:rsidRDefault="00775D98" w:rsidP="00775D98">
                      <w:pPr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This is what the formulae book looks like</w:t>
                      </w:r>
                    </w:p>
                  </w:txbxContent>
                </v:textbox>
              </v:shape>
            </w:pict>
          </mc:Fallback>
        </mc:AlternateContent>
      </w:r>
      <w:r w:rsidR="00036D7B">
        <w:rPr>
          <w:noProof/>
        </w:rPr>
        <w:drawing>
          <wp:inline distT="0" distB="0" distL="0" distR="0" wp14:anchorId="544F7723" wp14:editId="079A59ED">
            <wp:extent cx="3674745" cy="37909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433" cy="3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BF4D" w14:textId="77777777" w:rsidR="005D683D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50F5A8D7" w14:textId="77777777" w:rsidR="005D683D" w:rsidRPr="00050D74" w:rsidRDefault="00BF3142" w:rsidP="00775D98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789544" wp14:editId="78032612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49C64" id="AutoShape 8" o:spid="_x0000_s1026" type="#_x0000_t32" style="position:absolute;margin-left:-59.25pt;margin-top:44.25pt;width:487.5pt;height: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" strokecolor="#4472c4" strokeweight="2.5pt">
                <v:shadow color="#868686"/>
              </v:shape>
            </w:pict>
          </mc:Fallback>
        </mc:AlternateContent>
      </w:r>
      <w:r w:rsidR="005D683D">
        <w:rPr>
          <w:i/>
          <w:color w:val="2E74B5"/>
          <w:sz w:val="72"/>
          <w:szCs w:val="72"/>
        </w:rPr>
        <w:t>Conclusion</w:t>
      </w:r>
    </w:p>
    <w:p w14:paraId="7B5B1EF6" w14:textId="77777777" w:rsidR="005D683D" w:rsidRPr="00050D74" w:rsidRDefault="005D683D" w:rsidP="005D683D">
      <w:pPr>
        <w:jc w:val="right"/>
        <w:rPr>
          <w:i/>
          <w:color w:val="2E74B5"/>
          <w:sz w:val="72"/>
          <w:szCs w:val="72"/>
        </w:rPr>
      </w:pPr>
    </w:p>
    <w:p w14:paraId="71BFC1EB" w14:textId="77777777" w:rsidR="005D683D" w:rsidRPr="0056779C" w:rsidRDefault="001F200A" w:rsidP="001F200A">
      <w:pPr>
        <w:rPr>
          <w:rFonts w:ascii="Century" w:hAnsi="Century"/>
          <w:sz w:val="28"/>
          <w:szCs w:val="28"/>
        </w:rPr>
      </w:pPr>
      <w:r w:rsidRPr="0056779C">
        <w:rPr>
          <w:rFonts w:ascii="Century" w:hAnsi="Century"/>
          <w:sz w:val="28"/>
          <w:szCs w:val="28"/>
        </w:rPr>
        <w:t xml:space="preserve">The end result of the calculator created during the course of this project is its ability to process different physical quantities that exist in this world and carry out conversions </w:t>
      </w:r>
      <w:r w:rsidRPr="0056779C">
        <w:rPr>
          <w:rFonts w:ascii="Century" w:hAnsi="Century" w:cs="Arial"/>
          <w:color w:val="000000"/>
          <w:sz w:val="28"/>
          <w:szCs w:val="28"/>
          <w:shd w:val="clear" w:color="auto" w:fill="FFFFFF"/>
        </w:rPr>
        <w:t>between commonly used units</w:t>
      </w:r>
      <w:r w:rsidRPr="0056779C">
        <w:rPr>
          <w:rFonts w:ascii="Century" w:hAnsi="Century"/>
          <w:sz w:val="28"/>
          <w:szCs w:val="28"/>
        </w:rPr>
        <w:t xml:space="preserve"> to provide adequate results.</w:t>
      </w:r>
    </w:p>
    <w:p w14:paraId="647F4CA1" w14:textId="77777777" w:rsidR="001F200A" w:rsidRPr="0056779C" w:rsidRDefault="001F200A" w:rsidP="005D683D">
      <w:pPr>
        <w:jc w:val="center"/>
        <w:rPr>
          <w:rFonts w:ascii="Century" w:hAnsi="Century"/>
          <w:sz w:val="28"/>
          <w:szCs w:val="28"/>
        </w:rPr>
      </w:pPr>
    </w:p>
    <w:p w14:paraId="02ABAADD" w14:textId="77777777" w:rsidR="0056779C" w:rsidRPr="0056779C" w:rsidRDefault="0056779C" w:rsidP="001F200A">
      <w:pPr>
        <w:rPr>
          <w:rFonts w:ascii="Century" w:hAnsi="Century" w:cs="Helvetica"/>
          <w:sz w:val="28"/>
          <w:szCs w:val="28"/>
        </w:rPr>
      </w:pPr>
      <w:r w:rsidRPr="0056779C">
        <w:rPr>
          <w:rFonts w:ascii="Century" w:hAnsi="Century" w:cs="Helvetica"/>
          <w:sz w:val="28"/>
          <w:szCs w:val="28"/>
        </w:rPr>
        <w:t>T</w:t>
      </w:r>
      <w:r w:rsidR="001F200A" w:rsidRPr="0056779C">
        <w:rPr>
          <w:rFonts w:ascii="Century" w:hAnsi="Century" w:cs="Helvetica"/>
          <w:sz w:val="28"/>
          <w:szCs w:val="28"/>
        </w:rPr>
        <w:t xml:space="preserve">his project will help immensely in the following way. </w:t>
      </w:r>
    </w:p>
    <w:p w14:paraId="0EC682C1" w14:textId="77777777" w:rsidR="0056779C" w:rsidRPr="0056779C" w:rsidRDefault="0056779C" w:rsidP="001F200A">
      <w:pPr>
        <w:rPr>
          <w:rFonts w:ascii="Century" w:hAnsi="Century" w:cs="Helvetica"/>
          <w:sz w:val="28"/>
          <w:szCs w:val="28"/>
        </w:rPr>
      </w:pPr>
    </w:p>
    <w:p w14:paraId="7092EEDE" w14:textId="77777777" w:rsidR="0056779C" w:rsidRPr="0056779C" w:rsidRDefault="0056779C" w:rsidP="0056779C">
      <w:pPr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6779C">
        <w:rPr>
          <w:rFonts w:ascii="Century" w:hAnsi="Century" w:cs="Helvetica"/>
          <w:sz w:val="28"/>
          <w:szCs w:val="28"/>
        </w:rPr>
        <w:t>It will make the calculations easier.</w:t>
      </w:r>
    </w:p>
    <w:p w14:paraId="4FE2B9CD" w14:textId="77777777" w:rsidR="0056779C" w:rsidRPr="0056779C" w:rsidRDefault="0056779C" w:rsidP="0056779C">
      <w:pPr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6779C">
        <w:rPr>
          <w:rFonts w:ascii="Century" w:hAnsi="Century" w:cs="Helvetica"/>
          <w:sz w:val="28"/>
          <w:szCs w:val="28"/>
        </w:rPr>
        <w:t>It will save the user’s time spent on manual calculations.</w:t>
      </w:r>
    </w:p>
    <w:p w14:paraId="47FED0C1" w14:textId="77777777" w:rsidR="001F200A" w:rsidRPr="0056779C" w:rsidRDefault="0056779C" w:rsidP="0056779C">
      <w:pPr>
        <w:numPr>
          <w:ilvl w:val="0"/>
          <w:numId w:val="2"/>
        </w:numPr>
        <w:rPr>
          <w:rFonts w:ascii="Century" w:hAnsi="Century"/>
          <w:sz w:val="28"/>
          <w:szCs w:val="28"/>
        </w:rPr>
      </w:pPr>
      <w:r w:rsidRPr="0056779C">
        <w:rPr>
          <w:rFonts w:ascii="Century" w:hAnsi="Century" w:cs="Helvetica"/>
          <w:sz w:val="28"/>
          <w:szCs w:val="28"/>
        </w:rPr>
        <w:t>It</w:t>
      </w:r>
      <w:r w:rsidR="001F200A" w:rsidRPr="0056779C">
        <w:rPr>
          <w:rFonts w:ascii="Century" w:hAnsi="Century" w:cs="Helvetica"/>
          <w:sz w:val="28"/>
          <w:szCs w:val="28"/>
        </w:rPr>
        <w:t xml:space="preserve"> will also be of a good assistance to any researcher</w:t>
      </w:r>
      <w:r w:rsidRPr="0056779C">
        <w:rPr>
          <w:rFonts w:ascii="Century" w:hAnsi="Century" w:cs="Helvetica"/>
          <w:sz w:val="28"/>
          <w:szCs w:val="28"/>
        </w:rPr>
        <w:t>.</w:t>
      </w:r>
    </w:p>
    <w:p w14:paraId="159B4971" w14:textId="77777777" w:rsidR="0056779C" w:rsidRDefault="0056779C" w:rsidP="0056779C">
      <w:pPr>
        <w:rPr>
          <w:rFonts w:ascii="Century" w:hAnsi="Century" w:cs="Helvetica"/>
          <w:sz w:val="28"/>
          <w:szCs w:val="28"/>
        </w:rPr>
      </w:pPr>
    </w:p>
    <w:p w14:paraId="015D38EA" w14:textId="77777777" w:rsidR="006116CB" w:rsidRDefault="0056779C" w:rsidP="0056779C">
      <w:pPr>
        <w:rPr>
          <w:rFonts w:ascii="Century" w:hAnsi="Century"/>
          <w:sz w:val="28"/>
          <w:szCs w:val="28"/>
        </w:rPr>
      </w:pPr>
      <w:r>
        <w:rPr>
          <w:rFonts w:ascii="Century" w:hAnsi="Century" w:cs="Helvetica"/>
          <w:sz w:val="28"/>
          <w:szCs w:val="28"/>
        </w:rPr>
        <w:t xml:space="preserve">With some modifications and addition of new features, this project can evolve as per the </w:t>
      </w:r>
      <w:r w:rsidR="006116CB">
        <w:rPr>
          <w:rFonts w:ascii="Century" w:hAnsi="Century" w:cs="Helvetica"/>
          <w:sz w:val="28"/>
          <w:szCs w:val="28"/>
        </w:rPr>
        <w:t>needs of the user in future.</w:t>
      </w:r>
    </w:p>
    <w:p w14:paraId="705D19B5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3EB03781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094E33E5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18299E7A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0FB17056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252F47B2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21DE30D6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64044BEB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13E16FD5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4A8C02B7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7850F321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548C3239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216F8AA7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4F26E941" w14:textId="77777777" w:rsidR="006116CB" w:rsidRPr="006116CB" w:rsidRDefault="006116CB" w:rsidP="006116CB">
      <w:pPr>
        <w:rPr>
          <w:rFonts w:ascii="Century" w:hAnsi="Century"/>
          <w:sz w:val="28"/>
          <w:szCs w:val="28"/>
        </w:rPr>
      </w:pPr>
    </w:p>
    <w:p w14:paraId="22CF527C" w14:textId="77777777" w:rsidR="006116CB" w:rsidRDefault="006116CB" w:rsidP="006116CB">
      <w:pPr>
        <w:rPr>
          <w:rFonts w:ascii="Century" w:hAnsi="Century"/>
          <w:sz w:val="28"/>
          <w:szCs w:val="28"/>
        </w:rPr>
      </w:pPr>
    </w:p>
    <w:p w14:paraId="069C19CB" w14:textId="77777777" w:rsidR="0056779C" w:rsidRDefault="0056779C" w:rsidP="006116CB">
      <w:pPr>
        <w:jc w:val="center"/>
        <w:rPr>
          <w:rFonts w:ascii="Century" w:hAnsi="Century"/>
          <w:sz w:val="28"/>
          <w:szCs w:val="28"/>
        </w:rPr>
      </w:pPr>
    </w:p>
    <w:p w14:paraId="2D9643CF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78B4257A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320EABE3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77E4F2F6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2549BCDB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18DEF035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3BB1E224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323D6475" w14:textId="77777777" w:rsidR="006116CB" w:rsidRDefault="00BF3142" w:rsidP="006116CB">
      <w:pPr>
        <w:jc w:val="right"/>
        <w:rPr>
          <w:i/>
          <w:color w:val="2E74B5"/>
          <w:sz w:val="72"/>
          <w:szCs w:val="72"/>
        </w:rPr>
      </w:pPr>
      <w:r w:rsidRPr="00050D74">
        <w:rPr>
          <w:i/>
          <w:noProof/>
          <w:color w:val="2E74B5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86E9C" wp14:editId="29182A12">
                <wp:simplePos x="0" y="0"/>
                <wp:positionH relativeFrom="column">
                  <wp:posOffset>-752475</wp:posOffset>
                </wp:positionH>
                <wp:positionV relativeFrom="paragraph">
                  <wp:posOffset>561975</wp:posOffset>
                </wp:positionV>
                <wp:extent cx="6191250" cy="0"/>
                <wp:effectExtent l="19050" t="19050" r="19050" b="19050"/>
                <wp:wrapNone/>
                <wp:docPr id="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91250" cy="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5CA52" id="AutoShape 10" o:spid="_x0000_s1026" type="#_x0000_t32" style="position:absolute;margin-left:-59.25pt;margin-top:44.25pt;width:487.5pt;height: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" strokecolor="#4472c4" strokeweight="2.5pt">
                <v:shadow color="#868686"/>
              </v:shape>
            </w:pict>
          </mc:Fallback>
        </mc:AlternateContent>
      </w:r>
      <w:r w:rsidR="006116CB">
        <w:rPr>
          <w:i/>
          <w:color w:val="2E74B5"/>
          <w:sz w:val="72"/>
          <w:szCs w:val="72"/>
        </w:rPr>
        <w:t>References</w:t>
      </w:r>
    </w:p>
    <w:p w14:paraId="7843AD20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57558F8C" w14:textId="77777777" w:rsidR="006116CB" w:rsidRDefault="006116CB" w:rsidP="006116CB">
      <w:pPr>
        <w:jc w:val="center"/>
        <w:rPr>
          <w:rFonts w:ascii="Century" w:hAnsi="Century"/>
          <w:sz w:val="28"/>
          <w:szCs w:val="28"/>
        </w:rPr>
      </w:pPr>
    </w:p>
    <w:p w14:paraId="0870CF7F" w14:textId="77777777" w:rsidR="00775D98" w:rsidRDefault="00775D98" w:rsidP="00775D98">
      <w:pPr>
        <w:jc w:val="right"/>
        <w:rPr>
          <w:rFonts w:ascii="Century" w:hAnsi="Century"/>
          <w:sz w:val="28"/>
          <w:szCs w:val="28"/>
        </w:rPr>
      </w:pPr>
    </w:p>
    <w:p w14:paraId="6AD4E23F" w14:textId="77777777" w:rsidR="00775D98" w:rsidRDefault="008457C4" w:rsidP="00775D98">
      <w:pPr>
        <w:jc w:val="right"/>
        <w:rPr>
          <w:rFonts w:ascii="Century" w:hAnsi="Century"/>
          <w:sz w:val="28"/>
          <w:szCs w:val="28"/>
        </w:rPr>
      </w:pPr>
      <w:hyperlink r:id="rId13" w:history="1">
        <w:r w:rsidR="00775D98" w:rsidRPr="00C81A78">
          <w:rPr>
            <w:rStyle w:val="Hyperlink"/>
            <w:rFonts w:ascii="Century" w:hAnsi="Century"/>
            <w:sz w:val="28"/>
            <w:szCs w:val="28"/>
          </w:rPr>
          <w:t>https://www.onlinegdb.com/online_c++_compiler</w:t>
        </w:r>
      </w:hyperlink>
    </w:p>
    <w:p w14:paraId="03F8840D" w14:textId="77777777" w:rsidR="00775D98" w:rsidRDefault="00775D98" w:rsidP="00775D98">
      <w:pPr>
        <w:jc w:val="right"/>
        <w:rPr>
          <w:rFonts w:ascii="Century" w:hAnsi="Century"/>
          <w:sz w:val="28"/>
          <w:szCs w:val="28"/>
        </w:rPr>
      </w:pPr>
    </w:p>
    <w:p w14:paraId="6FEE8F42" w14:textId="77777777" w:rsidR="00775D98" w:rsidRDefault="008457C4" w:rsidP="00775D98">
      <w:pPr>
        <w:jc w:val="right"/>
        <w:rPr>
          <w:rFonts w:ascii="Century" w:hAnsi="Century"/>
          <w:sz w:val="28"/>
          <w:szCs w:val="28"/>
        </w:rPr>
      </w:pPr>
      <w:hyperlink r:id="rId14" w:history="1">
        <w:r w:rsidR="00775D98" w:rsidRPr="00C81A78">
          <w:rPr>
            <w:rStyle w:val="Hyperlink"/>
            <w:rFonts w:ascii="Century" w:hAnsi="Century"/>
            <w:sz w:val="28"/>
            <w:szCs w:val="28"/>
          </w:rPr>
          <w:t>https://www.programiz.com/cpp-programming/online-compiler/</w:t>
        </w:r>
      </w:hyperlink>
    </w:p>
    <w:p w14:paraId="2DFABB15" w14:textId="77777777" w:rsidR="00775D98" w:rsidRDefault="00775D98" w:rsidP="00775D98">
      <w:pPr>
        <w:jc w:val="right"/>
        <w:rPr>
          <w:rFonts w:ascii="Century" w:hAnsi="Century"/>
          <w:sz w:val="28"/>
          <w:szCs w:val="28"/>
        </w:rPr>
      </w:pPr>
    </w:p>
    <w:p w14:paraId="06E7E1E2" w14:textId="77777777" w:rsidR="00775D98" w:rsidRDefault="008457C4" w:rsidP="00775D98">
      <w:pPr>
        <w:jc w:val="right"/>
        <w:rPr>
          <w:rFonts w:ascii="Century" w:hAnsi="Century"/>
          <w:sz w:val="28"/>
          <w:szCs w:val="28"/>
        </w:rPr>
      </w:pPr>
      <w:hyperlink r:id="rId15" w:history="1">
        <w:r w:rsidR="00775D98" w:rsidRPr="00C81A78">
          <w:rPr>
            <w:rStyle w:val="Hyperlink"/>
            <w:rFonts w:ascii="Century" w:hAnsi="Century"/>
            <w:sz w:val="28"/>
            <w:szCs w:val="28"/>
          </w:rPr>
          <w:t>https://www.geeksforgeeks.org/iterate-over-characters-of-a-string-in-c/</w:t>
        </w:r>
      </w:hyperlink>
    </w:p>
    <w:p w14:paraId="08D158FF" w14:textId="77777777" w:rsidR="00775D98" w:rsidRDefault="00775D98" w:rsidP="00775D98">
      <w:pPr>
        <w:jc w:val="right"/>
        <w:rPr>
          <w:rFonts w:ascii="Century" w:hAnsi="Century"/>
          <w:sz w:val="28"/>
          <w:szCs w:val="28"/>
        </w:rPr>
      </w:pPr>
    </w:p>
    <w:p w14:paraId="624FE376" w14:textId="77777777" w:rsidR="00775D98" w:rsidRDefault="008457C4" w:rsidP="00775D98">
      <w:pPr>
        <w:jc w:val="right"/>
        <w:rPr>
          <w:rFonts w:ascii="Century" w:hAnsi="Century"/>
          <w:sz w:val="28"/>
          <w:szCs w:val="28"/>
        </w:rPr>
      </w:pPr>
      <w:hyperlink r:id="rId16" w:history="1">
        <w:r w:rsidR="00775D98" w:rsidRPr="00C81A78">
          <w:rPr>
            <w:rStyle w:val="Hyperlink"/>
            <w:rFonts w:ascii="Century" w:hAnsi="Century"/>
            <w:sz w:val="28"/>
            <w:szCs w:val="28"/>
          </w:rPr>
          <w:t>https://www.geeksforgeeks.org/file-handling-c-classes/</w:t>
        </w:r>
      </w:hyperlink>
    </w:p>
    <w:p w14:paraId="2DD601E1" w14:textId="77777777" w:rsidR="00775D98" w:rsidRPr="006116CB" w:rsidRDefault="00775D98" w:rsidP="00775D98">
      <w:pPr>
        <w:jc w:val="right"/>
        <w:rPr>
          <w:rFonts w:ascii="Century" w:hAnsi="Century"/>
          <w:sz w:val="28"/>
          <w:szCs w:val="28"/>
        </w:rPr>
      </w:pPr>
    </w:p>
    <w:sectPr w:rsidR="00775D98" w:rsidRPr="006116CB" w:rsidSect="005D683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pgNumType w:fmt="low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5ECAB" w14:textId="77777777" w:rsidR="008457C4" w:rsidRDefault="008457C4">
      <w:r>
        <w:separator/>
      </w:r>
    </w:p>
  </w:endnote>
  <w:endnote w:type="continuationSeparator" w:id="0">
    <w:p w14:paraId="3F98ECF0" w14:textId="77777777" w:rsidR="008457C4" w:rsidRDefault="008457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A6A4E" w14:textId="77777777" w:rsidR="00D221C3" w:rsidRDefault="00D221C3" w:rsidP="00D221C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67CF300" w14:textId="77777777" w:rsidR="00D221C3" w:rsidRDefault="00D221C3" w:rsidP="00D221C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859F2" w14:textId="77777777" w:rsidR="00D221C3" w:rsidRDefault="00D221C3" w:rsidP="00D221C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294BE" w14:textId="77777777" w:rsidR="00534037" w:rsidRDefault="00534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C8F1C" w14:textId="77777777" w:rsidR="008457C4" w:rsidRDefault="008457C4">
      <w:r>
        <w:separator/>
      </w:r>
    </w:p>
  </w:footnote>
  <w:footnote w:type="continuationSeparator" w:id="0">
    <w:p w14:paraId="332F549F" w14:textId="77777777" w:rsidR="008457C4" w:rsidRDefault="008457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61BC2" w14:textId="77777777" w:rsidR="00534037" w:rsidRDefault="005340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28DFF" w14:textId="77777777" w:rsidR="00534037" w:rsidRDefault="005340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6AE75" w14:textId="77777777" w:rsidR="00534037" w:rsidRDefault="005340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490"/>
    <w:multiLevelType w:val="hybridMultilevel"/>
    <w:tmpl w:val="9EE07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CD0015"/>
    <w:multiLevelType w:val="hybridMultilevel"/>
    <w:tmpl w:val="A164F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B1EA9"/>
    <w:multiLevelType w:val="hybridMultilevel"/>
    <w:tmpl w:val="30604BB0"/>
    <w:lvl w:ilvl="0" w:tplc="2C4247BA">
      <w:start w:val="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B7F"/>
    <w:rsid w:val="00011BDC"/>
    <w:rsid w:val="000143BD"/>
    <w:rsid w:val="00036D7B"/>
    <w:rsid w:val="00050D74"/>
    <w:rsid w:val="00095334"/>
    <w:rsid w:val="00113DCB"/>
    <w:rsid w:val="001962FE"/>
    <w:rsid w:val="001F200A"/>
    <w:rsid w:val="0021029B"/>
    <w:rsid w:val="0022409C"/>
    <w:rsid w:val="002601B9"/>
    <w:rsid w:val="002635E0"/>
    <w:rsid w:val="00266C2B"/>
    <w:rsid w:val="002B62C6"/>
    <w:rsid w:val="00360B7F"/>
    <w:rsid w:val="003649D2"/>
    <w:rsid w:val="00371241"/>
    <w:rsid w:val="00381A7C"/>
    <w:rsid w:val="003B727B"/>
    <w:rsid w:val="004361E0"/>
    <w:rsid w:val="00445C8B"/>
    <w:rsid w:val="004D3B36"/>
    <w:rsid w:val="00534037"/>
    <w:rsid w:val="0056779C"/>
    <w:rsid w:val="00576F7F"/>
    <w:rsid w:val="005A2354"/>
    <w:rsid w:val="005D683D"/>
    <w:rsid w:val="006116CB"/>
    <w:rsid w:val="006323D1"/>
    <w:rsid w:val="006822A4"/>
    <w:rsid w:val="007227BE"/>
    <w:rsid w:val="00775D98"/>
    <w:rsid w:val="00814BA0"/>
    <w:rsid w:val="008457C4"/>
    <w:rsid w:val="00912B9E"/>
    <w:rsid w:val="009436D9"/>
    <w:rsid w:val="0097613F"/>
    <w:rsid w:val="009821E6"/>
    <w:rsid w:val="0098410D"/>
    <w:rsid w:val="00A0037E"/>
    <w:rsid w:val="00A530EB"/>
    <w:rsid w:val="00AF3C0E"/>
    <w:rsid w:val="00B61D1E"/>
    <w:rsid w:val="00BF3142"/>
    <w:rsid w:val="00C43B10"/>
    <w:rsid w:val="00C62C9E"/>
    <w:rsid w:val="00CA191A"/>
    <w:rsid w:val="00D221C3"/>
    <w:rsid w:val="00D3435F"/>
    <w:rsid w:val="00D45342"/>
    <w:rsid w:val="00D8314C"/>
    <w:rsid w:val="00DA60F2"/>
    <w:rsid w:val="00DA6FE4"/>
    <w:rsid w:val="00E221A6"/>
    <w:rsid w:val="00E34B84"/>
    <w:rsid w:val="00E37925"/>
    <w:rsid w:val="00E70BB0"/>
    <w:rsid w:val="00ED4395"/>
    <w:rsid w:val="00F05691"/>
    <w:rsid w:val="00F54C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846FF"/>
  <w15:chartTrackingRefBased/>
  <w15:docId w15:val="{74EBBB8B-7EFE-4ABB-9560-0472EDB0F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1C3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221C3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1C3"/>
    <w:rPr>
      <w:rFonts w:ascii="Arial" w:eastAsia="Times New Roman" w:hAnsi="Arial" w:cs="Times New Roman"/>
      <w:b/>
      <w:bCs/>
      <w:kern w:val="32"/>
      <w:sz w:val="32"/>
      <w:szCs w:val="32"/>
    </w:rPr>
  </w:style>
  <w:style w:type="paragraph" w:styleId="BodyText">
    <w:name w:val="Body Text"/>
    <w:basedOn w:val="Normal"/>
    <w:link w:val="BodyTextChar"/>
    <w:rsid w:val="00D221C3"/>
    <w:pPr>
      <w:autoSpaceDE w:val="0"/>
      <w:autoSpaceDN w:val="0"/>
      <w:adjustRightInd w:val="0"/>
      <w:spacing w:line="360" w:lineRule="auto"/>
      <w:jc w:val="both"/>
    </w:pPr>
    <w:rPr>
      <w:lang w:val="x-none" w:eastAsia="x-none"/>
    </w:rPr>
  </w:style>
  <w:style w:type="character" w:customStyle="1" w:styleId="BodyTextChar">
    <w:name w:val="Body Text Char"/>
    <w:link w:val="BodyText"/>
    <w:rsid w:val="00D221C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D221C3"/>
    <w:pPr>
      <w:tabs>
        <w:tab w:val="center" w:pos="4153"/>
        <w:tab w:val="right" w:pos="8306"/>
      </w:tabs>
    </w:pPr>
    <w:rPr>
      <w:lang w:val="x-none" w:eastAsia="x-none"/>
    </w:rPr>
  </w:style>
  <w:style w:type="character" w:customStyle="1" w:styleId="FooterChar">
    <w:name w:val="Footer Char"/>
    <w:link w:val="Footer"/>
    <w:rsid w:val="00D221C3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D221C3"/>
  </w:style>
  <w:style w:type="paragraph" w:styleId="Header">
    <w:name w:val="header"/>
    <w:basedOn w:val="Normal"/>
    <w:link w:val="HeaderChar"/>
    <w:uiPriority w:val="99"/>
    <w:unhideWhenUsed/>
    <w:rsid w:val="00534037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534037"/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50D74"/>
    <w:pPr>
      <w:ind w:left="720"/>
    </w:pPr>
  </w:style>
  <w:style w:type="character" w:styleId="Hyperlink">
    <w:name w:val="Hyperlink"/>
    <w:basedOn w:val="DefaultParagraphFont"/>
    <w:uiPriority w:val="99"/>
    <w:unhideWhenUsed/>
    <w:rsid w:val="00775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nlinegdb.com/online_c++_compiler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file-handling-c-classes/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geeksforgeeks.org/iterate-over-characters-of-a-string-in-c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programiz.com/cpp-programming/online-compiler/" TargetMode="External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vind%20Bisht\Desktop\mini%20project%20sdf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mini project sdf2</Template>
  <TotalTime>149</TotalTime>
  <Pages>26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 Bisht</dc:creator>
  <cp:keywords/>
  <cp:lastModifiedBy>Chandrika Rajvanshi</cp:lastModifiedBy>
  <cp:revision>6</cp:revision>
  <dcterms:created xsi:type="dcterms:W3CDTF">2021-05-04T04:06:00Z</dcterms:created>
  <dcterms:modified xsi:type="dcterms:W3CDTF">2021-05-17T10:01:00Z</dcterms:modified>
</cp:coreProperties>
</file>